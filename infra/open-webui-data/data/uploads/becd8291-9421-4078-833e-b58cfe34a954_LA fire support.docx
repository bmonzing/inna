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E086DD" w14:textId="123A9509" w:rsidR="0022494D" w:rsidRDefault="00CC3641" w:rsidP="0061640E">
      <w:pPr>
        <w:pStyle w:val="Heading1"/>
      </w:pPr>
      <w:r>
        <w:t xml:space="preserve">LA </w:t>
      </w:r>
      <w:r w:rsidR="00136547">
        <w:t>wild</w:t>
      </w:r>
      <w:r>
        <w:t>fires support &amp;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523234" w14:paraId="697652C7" w14:textId="77777777" w:rsidTr="00463C82">
        <w:tc>
          <w:tcPr>
            <w:tcW w:w="1345" w:type="dxa"/>
            <w:shd w:val="clear" w:color="auto" w:fill="D9D9D9" w:themeFill="background1" w:themeFillShade="D9"/>
          </w:tcPr>
          <w:p w14:paraId="4AA28A2D" w14:textId="77777777" w:rsidR="00523234" w:rsidRPr="00991721" w:rsidRDefault="00523234" w:rsidP="00523234">
            <w:pPr>
              <w:rPr>
                <w:b/>
                <w:bCs/>
              </w:rPr>
            </w:pPr>
            <w:r w:rsidRPr="137E9E62">
              <w:rPr>
                <w:b/>
                <w:bCs/>
              </w:rPr>
              <w:t>T</w:t>
            </w:r>
            <w:r w:rsidR="00991721" w:rsidRPr="137E9E62">
              <w:rPr>
                <w:b/>
                <w:bCs/>
              </w:rPr>
              <w:t>itle</w:t>
            </w:r>
          </w:p>
        </w:tc>
        <w:tc>
          <w:tcPr>
            <w:tcW w:w="8005" w:type="dxa"/>
          </w:tcPr>
          <w:p w14:paraId="589BBB89" w14:textId="7C5E64D3" w:rsidR="00523234" w:rsidRDefault="00554240" w:rsidP="00523234">
            <w:r>
              <w:t>S</w:t>
            </w:r>
            <w:r w:rsidR="00257313">
              <w:t xml:space="preserve">upport for LA </w:t>
            </w:r>
            <w:r w:rsidR="00136547">
              <w:t>wild</w:t>
            </w:r>
            <w:r w:rsidR="00257313">
              <w:t>fire victims</w:t>
            </w:r>
          </w:p>
        </w:tc>
      </w:tr>
      <w:tr w:rsidR="00993167" w14:paraId="74AFC486" w14:textId="77777777" w:rsidTr="00463C82">
        <w:tc>
          <w:tcPr>
            <w:tcW w:w="1345" w:type="dxa"/>
            <w:shd w:val="clear" w:color="auto" w:fill="D9D9D9" w:themeFill="background1" w:themeFillShade="D9"/>
          </w:tcPr>
          <w:p w14:paraId="7B529E97" w14:textId="77777777" w:rsidR="00993167" w:rsidRPr="00991721" w:rsidRDefault="00993167" w:rsidP="00523234">
            <w:pPr>
              <w:rPr>
                <w:b/>
                <w:bCs/>
              </w:rPr>
            </w:pPr>
            <w:r w:rsidRPr="137E9E62">
              <w:rPr>
                <w:b/>
                <w:bCs/>
              </w:rPr>
              <w:t>ID</w:t>
            </w:r>
          </w:p>
        </w:tc>
        <w:tc>
          <w:tcPr>
            <w:tcW w:w="8005" w:type="dxa"/>
          </w:tcPr>
          <w:p w14:paraId="2B9B0230" w14:textId="2CC75E6F" w:rsidR="00993167" w:rsidRDefault="000130C0" w:rsidP="00523234">
            <w:r w:rsidRPr="000130C0">
              <w:t>BA_LAfires_1.0</w:t>
            </w:r>
          </w:p>
        </w:tc>
      </w:tr>
      <w:tr w:rsidR="00523234" w14:paraId="3C456BF6" w14:textId="77777777" w:rsidTr="00463C82">
        <w:tc>
          <w:tcPr>
            <w:tcW w:w="1345" w:type="dxa"/>
            <w:shd w:val="clear" w:color="auto" w:fill="D9D9D9" w:themeFill="background1" w:themeFillShade="D9"/>
          </w:tcPr>
          <w:p w14:paraId="161347C3" w14:textId="77777777" w:rsidR="00523234" w:rsidRPr="00991721" w:rsidRDefault="00993167" w:rsidP="00523234">
            <w:pPr>
              <w:rPr>
                <w:b/>
                <w:bCs/>
              </w:rPr>
            </w:pPr>
            <w:r w:rsidRPr="137E9E62">
              <w:rPr>
                <w:b/>
                <w:bCs/>
              </w:rPr>
              <w:t>Short description</w:t>
            </w:r>
          </w:p>
        </w:tc>
        <w:tc>
          <w:tcPr>
            <w:tcW w:w="8005" w:type="dxa"/>
          </w:tcPr>
          <w:p w14:paraId="7CB4B9B6" w14:textId="79789FC6" w:rsidR="00523234" w:rsidRDefault="00131A23" w:rsidP="00523234">
            <w:r>
              <w:t>Resources and relief from Meta benefit providers.</w:t>
            </w:r>
          </w:p>
        </w:tc>
      </w:tr>
      <w:tr w:rsidR="00523234" w14:paraId="245A7AA3" w14:textId="77777777" w:rsidTr="00463C82">
        <w:tc>
          <w:tcPr>
            <w:tcW w:w="1345" w:type="dxa"/>
            <w:shd w:val="clear" w:color="auto" w:fill="D9D9D9" w:themeFill="background1" w:themeFillShade="D9"/>
          </w:tcPr>
          <w:p w14:paraId="4E4B84F9" w14:textId="77777777" w:rsidR="00523234" w:rsidRPr="00991721" w:rsidRDefault="00991721" w:rsidP="00523234">
            <w:pPr>
              <w:rPr>
                <w:b/>
                <w:bCs/>
              </w:rPr>
            </w:pPr>
            <w:r w:rsidRPr="137E9E62">
              <w:rPr>
                <w:b/>
                <w:bCs/>
              </w:rPr>
              <w:t>Group tag</w:t>
            </w:r>
            <w:r w:rsidR="00476C57" w:rsidRPr="137E9E62">
              <w:rPr>
                <w:b/>
                <w:bCs/>
              </w:rPr>
              <w:t xml:space="preserve"> (0 – 1) </w:t>
            </w:r>
          </w:p>
        </w:tc>
        <w:tc>
          <w:tcPr>
            <w:tcW w:w="8005" w:type="dxa"/>
          </w:tcPr>
          <w:p w14:paraId="42391EAC" w14:textId="77777777" w:rsidR="00523234" w:rsidRDefault="00523234" w:rsidP="00523234"/>
        </w:tc>
      </w:tr>
      <w:tr w:rsidR="00523234" w14:paraId="5CCAD397" w14:textId="77777777" w:rsidTr="00463C82">
        <w:tc>
          <w:tcPr>
            <w:tcW w:w="1345" w:type="dxa"/>
            <w:shd w:val="clear" w:color="auto" w:fill="D9D9D9" w:themeFill="background1" w:themeFillShade="D9"/>
          </w:tcPr>
          <w:p w14:paraId="3E1F8400" w14:textId="77777777" w:rsidR="00523234" w:rsidRPr="00991721" w:rsidRDefault="00991721" w:rsidP="00523234">
            <w:pPr>
              <w:rPr>
                <w:b/>
                <w:bCs/>
              </w:rPr>
            </w:pPr>
            <w:r w:rsidRPr="137E9E62">
              <w:rPr>
                <w:b/>
                <w:bCs/>
              </w:rPr>
              <w:t>Topic tags</w:t>
            </w:r>
            <w:r w:rsidR="00476C57" w:rsidRPr="137E9E62">
              <w:rPr>
                <w:b/>
                <w:bCs/>
              </w:rPr>
              <w:t xml:space="preserve"> (1 – 2) </w:t>
            </w:r>
          </w:p>
        </w:tc>
        <w:tc>
          <w:tcPr>
            <w:tcW w:w="8005" w:type="dxa"/>
          </w:tcPr>
          <w:p w14:paraId="5A17C419" w14:textId="77777777" w:rsidR="00523234" w:rsidRDefault="00523234" w:rsidP="00523234"/>
        </w:tc>
      </w:tr>
      <w:tr w:rsidR="00FF0BB1" w14:paraId="41383EB9" w14:textId="77777777" w:rsidTr="00463C82">
        <w:tc>
          <w:tcPr>
            <w:tcW w:w="1345" w:type="dxa"/>
            <w:shd w:val="clear" w:color="auto" w:fill="D9D9D9" w:themeFill="background1" w:themeFillShade="D9"/>
          </w:tcPr>
          <w:p w14:paraId="2C6421F6" w14:textId="540A9F5C" w:rsidR="00FF0BB1" w:rsidRPr="137E9E62" w:rsidRDefault="00FF0BB1" w:rsidP="00523234">
            <w:pPr>
              <w:rPr>
                <w:b/>
                <w:bCs/>
              </w:rPr>
            </w:pPr>
            <w:r>
              <w:rPr>
                <w:b/>
                <w:bCs/>
              </w:rPr>
              <w:t>Push</w:t>
            </w:r>
          </w:p>
        </w:tc>
        <w:tc>
          <w:tcPr>
            <w:tcW w:w="8005" w:type="dxa"/>
          </w:tcPr>
          <w:p w14:paraId="1AE2D833" w14:textId="68BC6AF0" w:rsidR="00463C82" w:rsidRDefault="00463C82" w:rsidP="00463C82">
            <w:r w:rsidRPr="00463C82">
              <w:rPr>
                <w:b/>
                <w:bCs/>
              </w:rPr>
              <w:t xml:space="preserve">Help for LA </w:t>
            </w:r>
            <w:r>
              <w:rPr>
                <w:b/>
                <w:bCs/>
              </w:rPr>
              <w:t>w</w:t>
            </w:r>
            <w:r w:rsidRPr="00463C82">
              <w:rPr>
                <w:b/>
                <w:bCs/>
              </w:rPr>
              <w:t xml:space="preserve">ildfire </w:t>
            </w:r>
            <w:r>
              <w:rPr>
                <w:b/>
                <w:bCs/>
              </w:rPr>
              <w:t>v</w:t>
            </w:r>
            <w:r w:rsidRPr="00463C82">
              <w:rPr>
                <w:b/>
                <w:bCs/>
              </w:rPr>
              <w:t>ictims</w:t>
            </w:r>
            <w:r>
              <w:t xml:space="preserve"> </w:t>
            </w:r>
            <w:r>
              <w:rPr>
                <w:rFonts w:ascii="Apple Color Emoji" w:hAnsi="Apple Color Emoji" w:cs="Apple Color Emoji"/>
              </w:rPr>
              <w:t>🌟</w:t>
            </w:r>
          </w:p>
          <w:p w14:paraId="1877A66C" w14:textId="38FF144B" w:rsidR="00FF0BB1" w:rsidRDefault="00463C82" w:rsidP="00463C82">
            <w:r>
              <w:t xml:space="preserve">Whether you need support or want to help, find resources for those affected by the LA wildfires. Together, we can make a difference! </w:t>
            </w:r>
            <w:r>
              <w:rPr>
                <w:rFonts w:ascii="Apple Color Emoji" w:hAnsi="Apple Color Emoji" w:cs="Apple Color Emoji"/>
              </w:rPr>
              <w:t>💖</w:t>
            </w:r>
            <w:r>
              <w:t xml:space="preserve"> Read more now.</w:t>
            </w:r>
          </w:p>
        </w:tc>
      </w:tr>
    </w:tbl>
    <w:p w14:paraId="4ED2C1C3" w14:textId="77777777" w:rsidR="005B3C8D" w:rsidRDefault="005B3C8D" w:rsidP="005B3C8D"/>
    <w:p w14:paraId="06602D6F" w14:textId="6E0BECAC" w:rsidR="005B3C8D" w:rsidRPr="006607A9" w:rsidRDefault="005B3C8D" w:rsidP="00196455">
      <w:pPr>
        <w:pStyle w:val="Heading3"/>
        <w:rPr>
          <w:b/>
          <w:bCs/>
          <w:color w:val="808080" w:themeColor="background1" w:themeShade="80"/>
        </w:rPr>
      </w:pPr>
      <w:r w:rsidRPr="137E9E62">
        <w:rPr>
          <w:b/>
          <w:bCs/>
          <w:color w:val="808080" w:themeColor="background1" w:themeShade="80"/>
        </w:rPr>
        <w:t xml:space="preserve">Cover </w:t>
      </w:r>
    </w:p>
    <w:p w14:paraId="32BBBBC4" w14:textId="77777777" w:rsidR="00D95664" w:rsidRPr="00D95664" w:rsidRDefault="00D95664" w:rsidP="137E9E62">
      <w:r>
        <w:t>[Label</w:t>
      </w:r>
      <w:r w:rsidR="00D7695A">
        <w:t>:</w:t>
      </w:r>
      <w:r>
        <w:t xml:space="preserve"> 30</w:t>
      </w:r>
      <w:r w:rsidR="00D7695A">
        <w:t xml:space="preserve"> characters max</w:t>
      </w:r>
      <w:r>
        <w:t xml:space="preserve">] </w:t>
      </w:r>
    </w:p>
    <w:p w14:paraId="671F09C5" w14:textId="5A6D47FA" w:rsidR="00D95664" w:rsidRDefault="00CA4F9D" w:rsidP="00D95664">
      <w:r>
        <w:t>META BENEFITS</w:t>
      </w:r>
    </w:p>
    <w:p w14:paraId="2CC6B3EB" w14:textId="77777777" w:rsidR="00D95664" w:rsidRPr="00D7695A" w:rsidRDefault="00D95664" w:rsidP="137E9E62">
      <w:r>
        <w:t>[Title</w:t>
      </w:r>
      <w:r w:rsidR="00D7695A">
        <w:t xml:space="preserve">: </w:t>
      </w:r>
      <w:r>
        <w:t>48</w:t>
      </w:r>
      <w:r w:rsidR="00D7695A">
        <w:t xml:space="preserve"> characters max</w:t>
      </w:r>
      <w:r>
        <w:t xml:space="preserve">] </w:t>
      </w:r>
    </w:p>
    <w:p w14:paraId="2C1E3A55" w14:textId="4BCB6F5F" w:rsidR="00257313" w:rsidRPr="00257313" w:rsidRDefault="00554240" w:rsidP="137E9E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</w:t>
      </w:r>
      <w:r w:rsidR="00257313" w:rsidRPr="137E9E62">
        <w:rPr>
          <w:b/>
          <w:bCs/>
          <w:sz w:val="32"/>
          <w:szCs w:val="32"/>
        </w:rPr>
        <w:t xml:space="preserve">upport for LA </w:t>
      </w:r>
      <w:r w:rsidR="00136547" w:rsidRPr="137E9E62">
        <w:rPr>
          <w:b/>
          <w:bCs/>
          <w:sz w:val="32"/>
          <w:szCs w:val="32"/>
        </w:rPr>
        <w:t>wild</w:t>
      </w:r>
      <w:r w:rsidR="00257313" w:rsidRPr="137E9E62">
        <w:rPr>
          <w:b/>
          <w:bCs/>
          <w:sz w:val="32"/>
          <w:szCs w:val="32"/>
        </w:rPr>
        <w:t xml:space="preserve">fire victims </w:t>
      </w:r>
    </w:p>
    <w:p w14:paraId="01B409E7" w14:textId="37149829" w:rsidR="00D95664" w:rsidRPr="00D7695A" w:rsidRDefault="00D95664" w:rsidP="137E9E62">
      <w:r>
        <w:t>[Description</w:t>
      </w:r>
      <w:r w:rsidR="00D7695A">
        <w:t>:</w:t>
      </w:r>
      <w:r>
        <w:t xml:space="preserve"> 20</w:t>
      </w:r>
      <w:r w:rsidR="003906B4">
        <w:t>7</w:t>
      </w:r>
      <w:r w:rsidR="00D7695A">
        <w:t xml:space="preserve"> characters max</w:t>
      </w:r>
      <w:r>
        <w:t>]</w:t>
      </w:r>
    </w:p>
    <w:p w14:paraId="77B484FC" w14:textId="5C5AD3DA" w:rsidR="00D95664" w:rsidRDefault="007E2DA5" w:rsidP="00D95664">
      <w:pPr>
        <w:widowControl w:val="0"/>
        <w:spacing w:line="240" w:lineRule="auto"/>
      </w:pPr>
      <w:r>
        <w:t>If you’re affected by or concerned about</w:t>
      </w:r>
      <w:r w:rsidR="00904B7D">
        <w:t xml:space="preserve"> the recent wildfires in Los Angeles, Meta benefit providers</w:t>
      </w:r>
      <w:r>
        <w:t xml:space="preserve"> are </w:t>
      </w:r>
      <w:r w:rsidR="00197BB0">
        <w:t>ready</w:t>
      </w:r>
      <w:r>
        <w:t xml:space="preserve"> to help.</w:t>
      </w:r>
      <w:r w:rsidR="00904B7D">
        <w:t xml:space="preserve"> </w:t>
      </w:r>
      <w:r w:rsidR="005028CA">
        <w:t>Review your</w:t>
      </w:r>
      <w:r w:rsidR="00904B7D">
        <w:t xml:space="preserve"> options </w:t>
      </w:r>
      <w:r w:rsidR="005028CA">
        <w:t xml:space="preserve">for </w:t>
      </w:r>
      <w:r w:rsidR="003A3F26">
        <w:t>recovery and support</w:t>
      </w:r>
      <w:r w:rsidR="00603560">
        <w:t xml:space="preserve">, </w:t>
      </w:r>
      <w:r w:rsidR="004B06CB">
        <w:t>from finances to housing and health.</w:t>
      </w:r>
    </w:p>
    <w:p w14:paraId="635EB9D8" w14:textId="77777777" w:rsidR="00D95664" w:rsidRPr="00D7695A" w:rsidRDefault="00D95664" w:rsidP="137E9E62">
      <w:r>
        <w:t>[CTA</w:t>
      </w:r>
      <w:r w:rsidR="00D7695A">
        <w:t xml:space="preserve">: </w:t>
      </w:r>
      <w:r w:rsidR="006F3940">
        <w:t>Start reading</w:t>
      </w:r>
      <w:r>
        <w:t xml:space="preserve"> ] </w:t>
      </w:r>
    </w:p>
    <w:p w14:paraId="440C8EE0" w14:textId="77777777" w:rsidR="00D95664" w:rsidRDefault="00D95664" w:rsidP="00D95664">
      <w:r>
        <w:t>Start reading</w:t>
      </w:r>
    </w:p>
    <w:p w14:paraId="6B78964F" w14:textId="77777777" w:rsidR="00FF2D4C" w:rsidRPr="00FF2D4C" w:rsidRDefault="00FF2D4C" w:rsidP="137E9E62">
      <w:r>
        <w:t xml:space="preserve">[Design direction:] </w:t>
      </w:r>
    </w:p>
    <w:p w14:paraId="047401EC" w14:textId="206151C4" w:rsidR="00CC4138" w:rsidRDefault="00D3211D" w:rsidP="00CC4138">
      <w:r>
        <w:t xml:space="preserve">A supportive </w:t>
      </w:r>
      <w:r w:rsidR="000029D0">
        <w:t>community of helpers.</w:t>
      </w:r>
    </w:p>
    <w:p w14:paraId="4881E92E" w14:textId="20800319" w:rsidR="00461390" w:rsidRPr="000029D0" w:rsidRDefault="00461390" w:rsidP="00CC4138">
      <w:r>
        <w:rPr>
          <w:noProof/>
        </w:rPr>
        <w:drawing>
          <wp:inline distT="0" distB="0" distL="0" distR="0" wp14:anchorId="361EC143" wp14:editId="3B48DD84">
            <wp:extent cx="1837690" cy="1104265"/>
            <wp:effectExtent l="0" t="0" r="3810" b="635"/>
            <wp:docPr id="1504924507" name="Picture 1" descr="Community Helpers Vector Art, Icon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69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70FB" w14:textId="05F89819" w:rsidR="00196455" w:rsidRPr="006607A9" w:rsidRDefault="00196455" w:rsidP="00A33F56">
      <w:pPr>
        <w:pStyle w:val="Heading3"/>
        <w:rPr>
          <w:b/>
          <w:bCs/>
          <w:color w:val="808080" w:themeColor="background1" w:themeShade="80"/>
        </w:rPr>
      </w:pPr>
      <w:r w:rsidRPr="137E9E62">
        <w:rPr>
          <w:b/>
          <w:bCs/>
          <w:color w:val="808080" w:themeColor="background1" w:themeShade="80"/>
        </w:rPr>
        <w:t xml:space="preserve">Context </w:t>
      </w:r>
      <w:r w:rsidR="00655E4D" w:rsidRPr="137E9E62">
        <w:rPr>
          <w:b/>
          <w:bCs/>
          <w:color w:val="808080" w:themeColor="background1" w:themeShade="80"/>
        </w:rPr>
        <w:t>p</w:t>
      </w:r>
      <w:r w:rsidRPr="137E9E62">
        <w:rPr>
          <w:b/>
          <w:bCs/>
          <w:color w:val="808080" w:themeColor="background1" w:themeShade="80"/>
        </w:rPr>
        <w:t>lain</w:t>
      </w:r>
      <w:r w:rsidR="00655E4D" w:rsidRPr="137E9E62">
        <w:rPr>
          <w:b/>
          <w:bCs/>
          <w:color w:val="808080" w:themeColor="background1" w:themeShade="80"/>
        </w:rPr>
        <w:t xml:space="preserve"> </w:t>
      </w:r>
    </w:p>
    <w:p w14:paraId="014D3A82" w14:textId="77777777" w:rsidR="00CC4138" w:rsidRPr="00D7695A" w:rsidRDefault="00CC4138" w:rsidP="137E9E62">
      <w:r>
        <w:t>[Title: 4</w:t>
      </w:r>
      <w:r w:rsidR="007D6780">
        <w:t>5</w:t>
      </w:r>
      <w:r>
        <w:t xml:space="preserve"> characters</w:t>
      </w:r>
      <w:r w:rsidR="00B97352">
        <w:t xml:space="preserve"> goal, 80</w:t>
      </w:r>
      <w:r>
        <w:t xml:space="preserve"> max] </w:t>
      </w:r>
    </w:p>
    <w:p w14:paraId="0ACA414E" w14:textId="02F4B5AF" w:rsidR="00CC4138" w:rsidRPr="000C69BD" w:rsidRDefault="00634795" w:rsidP="000C69BD">
      <w:pPr>
        <w:rPr>
          <w:b/>
          <w:bCs/>
          <w:sz w:val="32"/>
          <w:szCs w:val="32"/>
        </w:rPr>
      </w:pPr>
      <w:r w:rsidRPr="137E9E62">
        <w:rPr>
          <w:b/>
          <w:bCs/>
          <w:sz w:val="32"/>
          <w:szCs w:val="32"/>
        </w:rPr>
        <w:t>Look for the helpers</w:t>
      </w:r>
    </w:p>
    <w:p w14:paraId="0C380A08" w14:textId="77777777" w:rsidR="00CC4138" w:rsidRDefault="00CC4138" w:rsidP="137E9E62">
      <w:r>
        <w:t>[</w:t>
      </w:r>
      <w:r w:rsidR="007D6780">
        <w:t>Paragraph 1</w:t>
      </w:r>
      <w:r>
        <w:t xml:space="preserve">: </w:t>
      </w:r>
      <w:r w:rsidR="007D6780">
        <w:t>147</w:t>
      </w:r>
      <w:r>
        <w:t xml:space="preserve"> characters</w:t>
      </w:r>
      <w:r w:rsidR="00220DE4">
        <w:t xml:space="preserve"> goal, 500</w:t>
      </w:r>
      <w:r>
        <w:t xml:space="preserve"> max]</w:t>
      </w:r>
    </w:p>
    <w:p w14:paraId="772ACBA3" w14:textId="1BBCDF8A" w:rsidR="008454A4" w:rsidRDefault="00506B69" w:rsidP="00B3635D">
      <w:r>
        <w:t xml:space="preserve">We know that the wildfires in Los Angeles have </w:t>
      </w:r>
      <w:r w:rsidR="001F120B">
        <w:t>affected</w:t>
      </w:r>
      <w:r>
        <w:t xml:space="preserve"> many of you, bringing loss, uncertainty, and displacement. </w:t>
      </w:r>
      <w:r w:rsidR="001F120B">
        <w:t>Others</w:t>
      </w:r>
      <w:r w:rsidR="00D52D04">
        <w:t xml:space="preserve"> not in LA </w:t>
      </w:r>
      <w:r w:rsidR="000C5EC2">
        <w:t>are feeling deep empathy</w:t>
      </w:r>
      <w:r w:rsidR="00861761">
        <w:t>.</w:t>
      </w:r>
    </w:p>
    <w:p w14:paraId="6F24DCE2" w14:textId="77777777" w:rsidR="007D6780" w:rsidRDefault="007D6780" w:rsidP="137E9E62">
      <w:r>
        <w:t xml:space="preserve">[Paragraph 2: 147 characters </w:t>
      </w:r>
      <w:r w:rsidR="00220DE4">
        <w:t>goal, 500 max</w:t>
      </w:r>
      <w:r>
        <w:t>]</w:t>
      </w:r>
    </w:p>
    <w:p w14:paraId="743AC6DB" w14:textId="5F43CD59" w:rsidR="000C54FA" w:rsidRDefault="008454A4" w:rsidP="000C54FA">
      <w:r>
        <w:t xml:space="preserve">As Mr. Rogers once said about distressful current events, “Look for the helpers. You will always find people who are helping.”  </w:t>
      </w:r>
      <w:r w:rsidR="007B5841">
        <w:t>Life@</w:t>
      </w:r>
      <w:r w:rsidR="00086B64">
        <w:t xml:space="preserve"> resources</w:t>
      </w:r>
      <w:r w:rsidR="00AA48B6">
        <w:t xml:space="preserve"> </w:t>
      </w:r>
      <w:r w:rsidR="00EA7913">
        <w:t>can</w:t>
      </w:r>
      <w:r w:rsidR="00AA48B6">
        <w:t xml:space="preserve"> </w:t>
      </w:r>
      <w:r w:rsidR="00506B69">
        <w:t>help you navigate this challenging time together.</w:t>
      </w:r>
    </w:p>
    <w:p w14:paraId="4862D4A5" w14:textId="77777777" w:rsidR="00E57B77" w:rsidRDefault="00E57B77" w:rsidP="137E9E62">
      <w:r>
        <w:t>[Tip header (optional): 50 characters max]</w:t>
      </w:r>
    </w:p>
    <w:p w14:paraId="12848F77" w14:textId="3595A4F2" w:rsidR="00E57B77" w:rsidRPr="00A8490C" w:rsidRDefault="008331B5" w:rsidP="137E9E62">
      <w:pPr>
        <w:rPr>
          <w:b/>
          <w:bCs/>
        </w:rPr>
      </w:pPr>
      <w:r w:rsidRPr="137E9E62">
        <w:rPr>
          <w:b/>
          <w:bCs/>
        </w:rPr>
        <w:t>Take time off if you need it.</w:t>
      </w:r>
    </w:p>
    <w:p w14:paraId="028093B0" w14:textId="77777777" w:rsidR="00E57B77" w:rsidRPr="000C54FA" w:rsidRDefault="00E57B77" w:rsidP="137E9E62">
      <w:r>
        <w:t>[Tip content (optional): 190 characters goal, 500 max]</w:t>
      </w:r>
    </w:p>
    <w:p w14:paraId="0F86FB49" w14:textId="15D55D5F" w:rsidR="00E57B77" w:rsidRPr="00AA48B6" w:rsidRDefault="00115DFF" w:rsidP="000C54FA">
      <w:r>
        <w:t xml:space="preserve">From emergency PTO to sick time and </w:t>
      </w:r>
      <w:r w:rsidR="001C493E">
        <w:t xml:space="preserve">unpaid leave, Meta has options to </w:t>
      </w:r>
      <w:r w:rsidR="00184D65">
        <w:t>give you the time you need to</w:t>
      </w:r>
      <w:r w:rsidR="00970EA7">
        <w:t xml:space="preserve"> </w:t>
      </w:r>
      <w:r w:rsidR="005F6E99">
        <w:t xml:space="preserve">find help, </w:t>
      </w:r>
      <w:r w:rsidR="00184D65">
        <w:t>recover and rebuild</w:t>
      </w:r>
      <w:r w:rsidR="00970EA7">
        <w:t xml:space="preserve"> what’s been lost</w:t>
      </w:r>
      <w:r w:rsidR="00184D65">
        <w:t>.</w:t>
      </w:r>
    </w:p>
    <w:p w14:paraId="574FF495" w14:textId="77777777" w:rsidR="00FF2D4C" w:rsidRPr="00FF2D4C" w:rsidRDefault="00FF2D4C" w:rsidP="137E9E62">
      <w:r>
        <w:t xml:space="preserve">[Design direction:] </w:t>
      </w:r>
    </w:p>
    <w:p w14:paraId="3DC2BD09" w14:textId="3E05E3B6" w:rsidR="00957CE7" w:rsidRDefault="008E3070" w:rsidP="00196455">
      <w:r>
        <w:rPr>
          <w:noProof/>
        </w:rPr>
        <w:drawing>
          <wp:inline distT="0" distB="0" distL="0" distR="0" wp14:anchorId="7C9CA1B6" wp14:editId="6EAA273E">
            <wp:extent cx="1792605" cy="1131570"/>
            <wp:effectExtent l="0" t="0" r="0" b="0"/>
            <wp:docPr id="2063899344" name="Picture 2" descr="Fireman Removes Cat Tree Stock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60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552A" w14:textId="306EF24A" w:rsidR="00A33F56" w:rsidRDefault="00434749" w:rsidP="00196455">
      <w:r>
        <w:t>A kid watching a fireman help a cat down from a tree.</w:t>
      </w:r>
    </w:p>
    <w:p w14:paraId="535FCFFF" w14:textId="31157BA7" w:rsidR="00196455" w:rsidRPr="006607A9" w:rsidRDefault="00196455" w:rsidP="00A33F56">
      <w:pPr>
        <w:pStyle w:val="Heading3"/>
        <w:rPr>
          <w:b/>
          <w:bCs/>
          <w:color w:val="808080" w:themeColor="background1" w:themeShade="80"/>
        </w:rPr>
      </w:pPr>
      <w:r w:rsidRPr="137E9E62">
        <w:rPr>
          <w:b/>
          <w:bCs/>
          <w:color w:val="808080" w:themeColor="background1" w:themeShade="80"/>
        </w:rPr>
        <w:t xml:space="preserve">Context </w:t>
      </w:r>
      <w:r w:rsidR="00F127C3" w:rsidRPr="137E9E62">
        <w:rPr>
          <w:b/>
          <w:bCs/>
          <w:color w:val="808080" w:themeColor="background1" w:themeShade="80"/>
        </w:rPr>
        <w:t>c</w:t>
      </w:r>
      <w:r w:rsidRPr="137E9E62">
        <w:rPr>
          <w:b/>
          <w:bCs/>
          <w:color w:val="808080" w:themeColor="background1" w:themeShade="80"/>
        </w:rPr>
        <w:t>ards</w:t>
      </w:r>
      <w:r w:rsidR="00F127C3" w:rsidRPr="137E9E62">
        <w:rPr>
          <w:b/>
          <w:bCs/>
          <w:color w:val="808080" w:themeColor="background1" w:themeShade="80"/>
        </w:rPr>
        <w:t xml:space="preserve"> </w:t>
      </w:r>
      <w:r w:rsidR="00353F68" w:rsidRPr="137E9E62">
        <w:rPr>
          <w:b/>
          <w:bCs/>
          <w:color w:val="808080" w:themeColor="background1" w:themeShade="80"/>
        </w:rPr>
        <w:t>screen</w:t>
      </w:r>
    </w:p>
    <w:p w14:paraId="1DBB5C21" w14:textId="77777777" w:rsidR="002D7866" w:rsidRPr="00D7695A" w:rsidRDefault="002D7866" w:rsidP="137E9E62">
      <w:r>
        <w:t xml:space="preserve">[Title: 45 characters max] </w:t>
      </w:r>
    </w:p>
    <w:p w14:paraId="37CA31E9" w14:textId="26ED655E" w:rsidR="002D7866" w:rsidRPr="000C69BD" w:rsidRDefault="00F134AB" w:rsidP="000C69BD">
      <w:pPr>
        <w:rPr>
          <w:b/>
          <w:bCs/>
          <w:sz w:val="32"/>
          <w:szCs w:val="32"/>
        </w:rPr>
      </w:pPr>
      <w:r w:rsidRPr="137E9E62">
        <w:rPr>
          <w:b/>
          <w:bCs/>
          <w:sz w:val="32"/>
          <w:szCs w:val="32"/>
        </w:rPr>
        <w:t>Health helpers</w:t>
      </w:r>
    </w:p>
    <w:p w14:paraId="62E97BE7" w14:textId="77777777" w:rsidR="002D7866" w:rsidRDefault="002D7866" w:rsidP="137E9E62">
      <w:r>
        <w:t>[Paragraph 1: 145 characters goal, 500 max]</w:t>
      </w:r>
    </w:p>
    <w:p w14:paraId="324338F7" w14:textId="262712B3" w:rsidR="002D7866" w:rsidRPr="00427299" w:rsidRDefault="4D8A7C91" w:rsidP="137E9E62">
      <w:r>
        <w:t xml:space="preserve">Depending on your </w:t>
      </w:r>
      <w:r w:rsidR="16AE2145">
        <w:t xml:space="preserve">healthcare plan, you may have access to </w:t>
      </w:r>
      <w:r w:rsidR="09309E0B">
        <w:t>extra</w:t>
      </w:r>
      <w:r w:rsidR="50E822FC">
        <w:t xml:space="preserve"> services from </w:t>
      </w:r>
      <w:r w:rsidR="22B11C97">
        <w:t xml:space="preserve">these </w:t>
      </w:r>
      <w:r w:rsidR="50E822FC">
        <w:t xml:space="preserve">medical </w:t>
      </w:r>
      <w:r w:rsidR="3E23C8AC">
        <w:t>providers</w:t>
      </w:r>
      <w:r w:rsidR="2628E9FD">
        <w:t xml:space="preserve">. Consider </w:t>
      </w:r>
      <w:r w:rsidR="077E10CD">
        <w:t xml:space="preserve">your needs and seek </w:t>
      </w:r>
      <w:r w:rsidR="1D5B2DD7">
        <w:t>care</w:t>
      </w:r>
      <w:r w:rsidR="2A727826">
        <w:t>.</w:t>
      </w:r>
    </w:p>
    <w:p w14:paraId="57ED32B9" w14:textId="77777777" w:rsidR="002D7866" w:rsidRDefault="002D7866" w:rsidP="137E9E62">
      <w:r>
        <w:t>[</w:t>
      </w:r>
      <w:r w:rsidR="00B92E13">
        <w:t>Card</w:t>
      </w:r>
      <w:r>
        <w:t xml:space="preserve"> title: 30 characters max]</w:t>
      </w:r>
    </w:p>
    <w:p w14:paraId="41BFB8A0" w14:textId="5749AA52" w:rsidR="002D7866" w:rsidRPr="006118A2" w:rsidRDefault="004F5E2F" w:rsidP="002D7866">
      <w:pPr>
        <w:rPr>
          <w:b/>
          <w:bCs/>
        </w:rPr>
      </w:pPr>
      <w:r w:rsidRPr="137E9E62">
        <w:rPr>
          <w:b/>
          <w:bCs/>
        </w:rPr>
        <w:t>Kaiser</w:t>
      </w:r>
    </w:p>
    <w:p w14:paraId="731AAEA9" w14:textId="77777777" w:rsidR="002D7866" w:rsidRDefault="002D7866" w:rsidP="137E9E62">
      <w:r>
        <w:t>[</w:t>
      </w:r>
      <w:r w:rsidR="00B92E13">
        <w:t>Card</w:t>
      </w:r>
      <w:r>
        <w:t xml:space="preserve"> description: 120 characters </w:t>
      </w:r>
      <w:r w:rsidR="00FC42AD">
        <w:t xml:space="preserve">goal, 500 </w:t>
      </w:r>
      <w:r>
        <w:t>max]</w:t>
      </w:r>
    </w:p>
    <w:p w14:paraId="61AB6FBF" w14:textId="719FE47A" w:rsidR="002D7866" w:rsidRDefault="00BB13AA" w:rsidP="137E9E62">
      <w:r>
        <w:t>Members have access to emergency support, f</w:t>
      </w:r>
      <w:r w:rsidR="004F5E2F">
        <w:t xml:space="preserve">rom 24/7 care to an extended </w:t>
      </w:r>
      <w:r w:rsidR="00CF5B83">
        <w:t>pharmacy network</w:t>
      </w:r>
      <w:r>
        <w:t>.</w:t>
      </w:r>
    </w:p>
    <w:p w14:paraId="7F2DCF4C" w14:textId="77777777" w:rsidR="00F21305" w:rsidRDefault="00F21305" w:rsidP="137E9E62">
      <w:r>
        <w:t>[Card title: 30 characters max]</w:t>
      </w:r>
    </w:p>
    <w:p w14:paraId="1B76916B" w14:textId="76678D88" w:rsidR="00F21305" w:rsidRPr="006118A2" w:rsidRDefault="00F21305" w:rsidP="00F21305">
      <w:pPr>
        <w:rPr>
          <w:b/>
          <w:bCs/>
        </w:rPr>
      </w:pPr>
      <w:r w:rsidRPr="137E9E62">
        <w:rPr>
          <w:b/>
          <w:bCs/>
        </w:rPr>
        <w:t>Accolade</w:t>
      </w:r>
    </w:p>
    <w:p w14:paraId="2EB5849F" w14:textId="77777777" w:rsidR="00F21305" w:rsidRDefault="00F21305" w:rsidP="137E9E62">
      <w:r>
        <w:t>[Card description: 120 characters goal, 500 max]</w:t>
      </w:r>
    </w:p>
    <w:p w14:paraId="04AD9DEF" w14:textId="2B61E9D0" w:rsidR="00F21305" w:rsidRPr="00427299" w:rsidRDefault="0059350D" w:rsidP="137E9E62">
      <w:r>
        <w:t>Get help finding a provider or assistance with claims</w:t>
      </w:r>
      <w:r w:rsidR="009E2D78">
        <w:t>. (Must be enrolled in the PPO, EPO or HDHP plans.)</w:t>
      </w:r>
    </w:p>
    <w:p w14:paraId="789FC412" w14:textId="77777777" w:rsidR="00F21305" w:rsidRDefault="00F21305" w:rsidP="137E9E62">
      <w:r>
        <w:t>[Card title: 30 characters max]</w:t>
      </w:r>
    </w:p>
    <w:p w14:paraId="2431D9C8" w14:textId="09A5F945" w:rsidR="00F21305" w:rsidRPr="006118A2" w:rsidRDefault="00232009" w:rsidP="00F21305">
      <w:pPr>
        <w:rPr>
          <w:b/>
          <w:bCs/>
        </w:rPr>
      </w:pPr>
      <w:r w:rsidRPr="137E9E62">
        <w:rPr>
          <w:b/>
          <w:bCs/>
        </w:rPr>
        <w:t>Crossover</w:t>
      </w:r>
    </w:p>
    <w:p w14:paraId="277C8F12" w14:textId="77777777" w:rsidR="00F21305" w:rsidRDefault="00F21305" w:rsidP="137E9E62">
      <w:r>
        <w:t>[Card description: 120 characters goal, 500 max]</w:t>
      </w:r>
    </w:p>
    <w:p w14:paraId="70896EF7" w14:textId="5013F196" w:rsidR="00F21305" w:rsidRPr="00427299" w:rsidRDefault="00D76C23" w:rsidP="137E9E62">
      <w:r>
        <w:t>Access primary, urgent</w:t>
      </w:r>
      <w:r w:rsidR="00FF1CA8">
        <w:t>,</w:t>
      </w:r>
      <w:r>
        <w:t xml:space="preserve"> and mental health </w:t>
      </w:r>
      <w:r w:rsidR="00FF1CA8">
        <w:t xml:space="preserve">care </w:t>
      </w:r>
      <w:r>
        <w:t>for your physical and emotional needs</w:t>
      </w:r>
      <w:r w:rsidR="00157EAF">
        <w:t>—in person or online</w:t>
      </w:r>
      <w:r w:rsidR="00F21305">
        <w:t>.</w:t>
      </w:r>
    </w:p>
    <w:p w14:paraId="3E5EE03F" w14:textId="77777777" w:rsidR="00E044B9" w:rsidRDefault="00E044B9" w:rsidP="137E9E62">
      <w:r>
        <w:t>[Card title: 30 characters max]</w:t>
      </w:r>
    </w:p>
    <w:p w14:paraId="58CDB211" w14:textId="4F4DBB51" w:rsidR="00E044B9" w:rsidRPr="006118A2" w:rsidRDefault="00E044B9" w:rsidP="00E044B9">
      <w:pPr>
        <w:rPr>
          <w:b/>
          <w:bCs/>
        </w:rPr>
      </w:pPr>
      <w:r w:rsidRPr="137E9E62">
        <w:rPr>
          <w:b/>
          <w:bCs/>
        </w:rPr>
        <w:t>Lyra</w:t>
      </w:r>
    </w:p>
    <w:p w14:paraId="66352691" w14:textId="77777777" w:rsidR="00E044B9" w:rsidRDefault="00E044B9" w:rsidP="137E9E62">
      <w:r>
        <w:t>[Card description: 120 characters goal, 500 max]</w:t>
      </w:r>
    </w:p>
    <w:p w14:paraId="7F9EC95B" w14:textId="79718A16" w:rsidR="00C86635" w:rsidRDefault="00E8331C" w:rsidP="137E9E62">
      <w:r>
        <w:t xml:space="preserve">Offering </w:t>
      </w:r>
      <w:r w:rsidR="00C86635">
        <w:t xml:space="preserve">24/7 support </w:t>
      </w:r>
      <w:r w:rsidR="3690599D">
        <w:t>to</w:t>
      </w:r>
      <w:r w:rsidR="00C86635">
        <w:t xml:space="preserve"> you and </w:t>
      </w:r>
      <w:r w:rsidR="4E5E7F0D">
        <w:t>your</w:t>
      </w:r>
      <w:r w:rsidR="00C86635">
        <w:t xml:space="preserve"> dependents, phone or online</w:t>
      </w:r>
      <w:r>
        <w:t>, including u</w:t>
      </w:r>
      <w:r w:rsidR="00C86635">
        <w:t>p to 25 free therapy sessions per year</w:t>
      </w:r>
      <w:r w:rsidR="00ED59CA">
        <w:t>.</w:t>
      </w:r>
    </w:p>
    <w:p w14:paraId="054F4D98" w14:textId="67E96399" w:rsidR="005E3FB6" w:rsidRPr="006118A2" w:rsidRDefault="005E3FB6" w:rsidP="00C86635">
      <w:pPr>
        <w:rPr>
          <w:b/>
          <w:bCs/>
        </w:rPr>
      </w:pPr>
      <w:r w:rsidRPr="137E9E62">
        <w:rPr>
          <w:b/>
          <w:bCs/>
        </w:rPr>
        <w:t>CVS</w:t>
      </w:r>
    </w:p>
    <w:p w14:paraId="4E6063A9" w14:textId="77777777" w:rsidR="005E3FB6" w:rsidRDefault="005E3FB6" w:rsidP="137E9E62">
      <w:r>
        <w:t>[Card description: 120 characters goal, 500 max]</w:t>
      </w:r>
    </w:p>
    <w:p w14:paraId="5B379A78" w14:textId="22E29DC1" w:rsidR="00F21305" w:rsidRPr="00427299" w:rsidRDefault="00384E32" w:rsidP="137E9E62">
      <w:r>
        <w:t>Wildfire victims who</w:t>
      </w:r>
      <w:r w:rsidR="00ED59CA">
        <w:t xml:space="preserve"> lost </w:t>
      </w:r>
      <w:r>
        <w:t>their</w:t>
      </w:r>
      <w:r w:rsidR="00ED59CA">
        <w:t xml:space="preserve"> medications </w:t>
      </w:r>
      <w:r>
        <w:t>can get</w:t>
      </w:r>
      <w:r w:rsidR="00ED59CA">
        <w:t xml:space="preserve"> </w:t>
      </w:r>
      <w:r w:rsidR="00DE7EF6">
        <w:t>a 30-day</w:t>
      </w:r>
      <w:r w:rsidR="00ED59CA">
        <w:t xml:space="preserve"> emergency refill </w:t>
      </w:r>
      <w:r>
        <w:t>from CVS pharmacies</w:t>
      </w:r>
      <w:r w:rsidR="00DE7EF6">
        <w:t>.</w:t>
      </w:r>
    </w:p>
    <w:p w14:paraId="072504D1" w14:textId="77777777" w:rsidR="00FF2D4C" w:rsidRPr="00FF2D4C" w:rsidRDefault="00FF2D4C" w:rsidP="137E9E62">
      <w:r>
        <w:t xml:space="preserve">[Design direction:] </w:t>
      </w:r>
    </w:p>
    <w:p w14:paraId="335BD6BA" w14:textId="5700BAFB" w:rsidR="00A33F56" w:rsidRDefault="006508E3" w:rsidP="00196455">
      <w:r>
        <w:t>Kaiser logo</w:t>
      </w:r>
    </w:p>
    <w:p w14:paraId="761735E9" w14:textId="77777777" w:rsidR="003D2EDB" w:rsidRDefault="00EF1141" w:rsidP="00196455">
      <w:r>
        <w:rPr>
          <w:noProof/>
        </w:rPr>
        <w:drawing>
          <wp:inline distT="0" distB="0" distL="0" distR="0" wp14:anchorId="69237C70" wp14:editId="535A9F59">
            <wp:extent cx="950614" cy="950614"/>
            <wp:effectExtent l="0" t="0" r="1905" b="1905"/>
            <wp:docPr id="1072852933" name="Picture 3" descr="Kaiser Permanente Vector Log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614" cy="95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F59D" w14:textId="45C01CA1" w:rsidR="006508E3" w:rsidRDefault="006508E3" w:rsidP="00196455">
      <w:r>
        <w:t>Accolade logo</w:t>
      </w:r>
    </w:p>
    <w:p w14:paraId="0DD20F8B" w14:textId="0EFAC31C" w:rsidR="00302327" w:rsidRDefault="00302327" w:rsidP="00196455">
      <w:r>
        <w:rPr>
          <w:noProof/>
        </w:rPr>
        <w:drawing>
          <wp:inline distT="0" distB="0" distL="0" distR="0" wp14:anchorId="451BB11C" wp14:editId="57B544E7">
            <wp:extent cx="1095437" cy="706170"/>
            <wp:effectExtent l="0" t="0" r="0" b="5080"/>
            <wp:docPr id="956904839" name="Picture 1" descr="A logo with a triangle and a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437" cy="7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53F6" w14:textId="594D6765" w:rsidR="006508E3" w:rsidRDefault="006508E3" w:rsidP="00196455">
      <w:r>
        <w:t>Crossover logo</w:t>
      </w:r>
    </w:p>
    <w:p w14:paraId="7B2FB215" w14:textId="7BA6C08C" w:rsidR="003D2EDB" w:rsidRDefault="003D2EDB" w:rsidP="00196455">
      <w:r>
        <w:rPr>
          <w:noProof/>
        </w:rPr>
        <w:drawing>
          <wp:inline distT="0" distB="0" distL="0" distR="0" wp14:anchorId="4735BE5C" wp14:editId="711542EC">
            <wp:extent cx="1306085" cy="534155"/>
            <wp:effectExtent l="0" t="0" r="2540" b="0"/>
            <wp:docPr id="1346907473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6085" cy="5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2D32" w14:textId="332FCB0E" w:rsidR="00812D5D" w:rsidRDefault="00A37C52" w:rsidP="00196455">
      <w:r>
        <w:t>Lyra logo</w:t>
      </w:r>
    </w:p>
    <w:p w14:paraId="16515E60" w14:textId="20958B2A" w:rsidR="00A37C52" w:rsidRDefault="002819F9" w:rsidP="00196455">
      <w:r>
        <w:rPr>
          <w:noProof/>
        </w:rPr>
        <w:drawing>
          <wp:inline distT="0" distB="0" distL="0" distR="0" wp14:anchorId="240886F4" wp14:editId="2C5918B3">
            <wp:extent cx="1113576" cy="692748"/>
            <wp:effectExtent l="0" t="0" r="4445" b="6350"/>
            <wp:docPr id="1977323299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3576" cy="69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40A5" w14:textId="5BDB790F" w:rsidR="007F353D" w:rsidRDefault="007F353D" w:rsidP="00196455">
      <w:r>
        <w:t>CVS logo</w:t>
      </w:r>
    </w:p>
    <w:p w14:paraId="1F049B1F" w14:textId="0EA07D38" w:rsidR="007F353D" w:rsidRDefault="00A47937" w:rsidP="00196455">
      <w:r>
        <w:fldChar w:fldCharType="begin"/>
      </w:r>
      <w:r>
        <w:instrText xml:space="preserve"> INCLUDEPICTURE "https://encrypted-tbn0.gstatic.com/images?q=tbn:ANd9GcSIfxKBeo10lXkX_qb170ZjuYlVGaVZ2Iteag&amp;s"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B8DBEAF" wp14:editId="51913C81">
            <wp:extent cx="1255016" cy="719667"/>
            <wp:effectExtent l="0" t="0" r="2540" b="4445"/>
            <wp:docPr id="1623230087" name="Picture 4" descr="Cvs Logo PNG Transparent &amp; SV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5016" cy="71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010B9931" w14:textId="77777777" w:rsidR="00353F68" w:rsidRDefault="00353F68" w:rsidP="00A33F56">
      <w:pPr>
        <w:pStyle w:val="Heading3"/>
        <w:rPr>
          <w:b/>
          <w:bCs/>
          <w:color w:val="auto"/>
        </w:rPr>
      </w:pPr>
    </w:p>
    <w:p w14:paraId="654E8624" w14:textId="3233C055" w:rsidR="00353F68" w:rsidRPr="006607A9" w:rsidRDefault="00353F68" w:rsidP="00353F68">
      <w:pPr>
        <w:pStyle w:val="Heading3"/>
        <w:rPr>
          <w:b/>
          <w:bCs/>
          <w:color w:val="808080" w:themeColor="background1" w:themeShade="80"/>
        </w:rPr>
      </w:pPr>
      <w:r w:rsidRPr="137E9E62">
        <w:rPr>
          <w:b/>
          <w:bCs/>
          <w:color w:val="808080" w:themeColor="background1" w:themeShade="80"/>
        </w:rPr>
        <w:t xml:space="preserve">Context </w:t>
      </w:r>
      <w:r w:rsidR="00434463">
        <w:rPr>
          <w:b/>
          <w:bCs/>
          <w:color w:val="808080" w:themeColor="background1" w:themeShade="80"/>
        </w:rPr>
        <w:t>bullets</w:t>
      </w:r>
      <w:r w:rsidRPr="137E9E62">
        <w:rPr>
          <w:b/>
          <w:bCs/>
          <w:color w:val="808080" w:themeColor="background1" w:themeShade="80"/>
        </w:rPr>
        <w:t xml:space="preserve"> </w:t>
      </w:r>
      <w:r w:rsidR="006607A9" w:rsidRPr="137E9E62">
        <w:rPr>
          <w:b/>
          <w:bCs/>
          <w:color w:val="808080" w:themeColor="background1" w:themeShade="80"/>
        </w:rPr>
        <w:t>screen</w:t>
      </w:r>
    </w:p>
    <w:p w14:paraId="107CFCF4" w14:textId="77777777" w:rsidR="00353F68" w:rsidRPr="00D7695A" w:rsidRDefault="00353F68" w:rsidP="137E9E62">
      <w:r>
        <w:t xml:space="preserve">[Title: 45 characters max] </w:t>
      </w:r>
    </w:p>
    <w:p w14:paraId="2600E95E" w14:textId="5E2D1960" w:rsidR="00353F68" w:rsidRPr="000C69BD" w:rsidRDefault="007B21A1" w:rsidP="00353F68">
      <w:pPr>
        <w:rPr>
          <w:b/>
          <w:bCs/>
          <w:sz w:val="32"/>
          <w:szCs w:val="32"/>
        </w:rPr>
      </w:pPr>
      <w:r w:rsidRPr="137E9E62">
        <w:rPr>
          <w:b/>
          <w:bCs/>
          <w:sz w:val="32"/>
          <w:szCs w:val="32"/>
        </w:rPr>
        <w:t>Specialty care</w:t>
      </w:r>
      <w:r w:rsidR="00353F68" w:rsidRPr="137E9E62">
        <w:rPr>
          <w:b/>
          <w:bCs/>
          <w:sz w:val="32"/>
          <w:szCs w:val="32"/>
        </w:rPr>
        <w:t xml:space="preserve"> helpers</w:t>
      </w:r>
    </w:p>
    <w:p w14:paraId="0C0594FE" w14:textId="77777777" w:rsidR="00353F68" w:rsidRDefault="00353F68" w:rsidP="137E9E62">
      <w:r>
        <w:t>[Paragraph 1: 145 characters goal, 500 max]</w:t>
      </w:r>
    </w:p>
    <w:p w14:paraId="4D317F95" w14:textId="08051006" w:rsidR="00353F68" w:rsidRPr="00427299" w:rsidRDefault="00450409" w:rsidP="137E9E62">
      <w:r>
        <w:t>Vision, dental</w:t>
      </w:r>
      <w:r w:rsidR="004E485B">
        <w:t xml:space="preserve">, </w:t>
      </w:r>
      <w:r>
        <w:t xml:space="preserve">and infertility services and prescriptions </w:t>
      </w:r>
      <w:r w:rsidR="004E485B">
        <w:t>matter, too. Here are some ways to get extra support on those needs.</w:t>
      </w:r>
    </w:p>
    <w:p w14:paraId="7EF85084" w14:textId="5A400E34" w:rsidR="00353F68" w:rsidRDefault="00353F68" w:rsidP="137E9E62">
      <w:r>
        <w:t>[</w:t>
      </w:r>
      <w:r w:rsidR="00654D56">
        <w:t>Bullet</w:t>
      </w:r>
      <w:r>
        <w:t xml:space="preserve"> title: 30 characters max]</w:t>
      </w:r>
    </w:p>
    <w:p w14:paraId="1735CC8B" w14:textId="25B2E332" w:rsidR="00353F68" w:rsidRPr="006118A2" w:rsidRDefault="005C5E74" w:rsidP="00353F68">
      <w:pPr>
        <w:rPr>
          <w:b/>
          <w:bCs/>
        </w:rPr>
      </w:pPr>
      <w:r w:rsidRPr="137E9E62">
        <w:rPr>
          <w:b/>
          <w:bCs/>
        </w:rPr>
        <w:t>VSP</w:t>
      </w:r>
    </w:p>
    <w:p w14:paraId="05F4BC41" w14:textId="6508AC2A" w:rsidR="00353F68" w:rsidRDefault="00353F68" w:rsidP="137E9E62">
      <w:r>
        <w:t>[</w:t>
      </w:r>
      <w:r w:rsidR="00654D56">
        <w:t>Bullet</w:t>
      </w:r>
      <w:r>
        <w:t xml:space="preserve"> description: 120 characters goal, 500 max]</w:t>
      </w:r>
    </w:p>
    <w:p w14:paraId="58D0FE81" w14:textId="7BD3DFB6" w:rsidR="00E84BB8" w:rsidRDefault="00E84BB8" w:rsidP="137E9E62">
      <w:pPr>
        <w:spacing w:after="0" w:line="240" w:lineRule="auto"/>
        <w:textAlignment w:val="baseline"/>
      </w:pPr>
      <w:r>
        <w:t>VSP member</w:t>
      </w:r>
      <w:r w:rsidR="00962CF7">
        <w:t>s</w:t>
      </w:r>
      <w:r>
        <w:t xml:space="preserve"> who lost or broke their eyewear due to the </w:t>
      </w:r>
      <w:r w:rsidR="004D21FE">
        <w:t>wild</w:t>
      </w:r>
      <w:r>
        <w:t xml:space="preserve">fires can </w:t>
      </w:r>
      <w:r w:rsidR="004D21FE">
        <w:t>contact</w:t>
      </w:r>
      <w:r>
        <w:t xml:space="preserve"> Member Services Support </w:t>
      </w:r>
      <w:r w:rsidR="004D21FE">
        <w:t>for assistance</w:t>
      </w:r>
      <w:r>
        <w:t>. </w:t>
      </w:r>
    </w:p>
    <w:p w14:paraId="78BC663C" w14:textId="77777777" w:rsidR="00E84BB8" w:rsidRPr="00E84BB8" w:rsidRDefault="00E84BB8" w:rsidP="137E9E62">
      <w:pPr>
        <w:spacing w:after="0" w:line="240" w:lineRule="auto"/>
        <w:textAlignment w:val="baseline"/>
      </w:pPr>
    </w:p>
    <w:p w14:paraId="1B82611B" w14:textId="19B7F0B5" w:rsidR="005C5E74" w:rsidRDefault="005C5E74" w:rsidP="137E9E62">
      <w:r>
        <w:t>[</w:t>
      </w:r>
      <w:r w:rsidR="00654D56">
        <w:t>Bullet</w:t>
      </w:r>
      <w:r>
        <w:t xml:space="preserve"> title: 30 characters max]</w:t>
      </w:r>
    </w:p>
    <w:p w14:paraId="73D414DC" w14:textId="50BEE806" w:rsidR="005C5E74" w:rsidRPr="006118A2" w:rsidRDefault="005C5E74" w:rsidP="005C5E74">
      <w:pPr>
        <w:rPr>
          <w:b/>
          <w:bCs/>
        </w:rPr>
      </w:pPr>
      <w:r w:rsidRPr="137E9E62">
        <w:rPr>
          <w:b/>
          <w:bCs/>
        </w:rPr>
        <w:t>Delta Dental</w:t>
      </w:r>
    </w:p>
    <w:p w14:paraId="2A3123C6" w14:textId="52551532" w:rsidR="005C5E74" w:rsidRDefault="005C5E74" w:rsidP="137E9E62">
      <w:r>
        <w:t>[</w:t>
      </w:r>
      <w:r w:rsidR="00654D56">
        <w:t>Bullet</w:t>
      </w:r>
      <w:r>
        <w:t xml:space="preserve"> description: 120 characters goal, 500 max]</w:t>
      </w:r>
    </w:p>
    <w:p w14:paraId="3A363354" w14:textId="13642914" w:rsidR="005C5E74" w:rsidRDefault="00962CF7" w:rsidP="137E9E62">
      <w:r>
        <w:t xml:space="preserve">Contact </w:t>
      </w:r>
      <w:r w:rsidR="0074536C">
        <w:t xml:space="preserve">customer service for </w:t>
      </w:r>
      <w:r w:rsidR="003D41F3">
        <w:t>your</w:t>
      </w:r>
      <w:r w:rsidR="0074536C">
        <w:t xml:space="preserve"> emergency dental needs</w:t>
      </w:r>
      <w:r w:rsidR="00331EFF">
        <w:t>. They can also find another provider if</w:t>
      </w:r>
      <w:r w:rsidR="0074536C">
        <w:t xml:space="preserve"> your</w:t>
      </w:r>
      <w:r w:rsidR="00331EFF">
        <w:t xml:space="preserve"> dentist is closed due to the wildfires</w:t>
      </w:r>
      <w:r w:rsidR="005C5E74">
        <w:t>.</w:t>
      </w:r>
    </w:p>
    <w:p w14:paraId="5D44B5DE" w14:textId="58F3BED4" w:rsidR="007B21A1" w:rsidRPr="006118A2" w:rsidRDefault="007B21A1" w:rsidP="007B21A1">
      <w:pPr>
        <w:rPr>
          <w:b/>
          <w:bCs/>
        </w:rPr>
      </w:pPr>
      <w:r w:rsidRPr="137E9E62">
        <w:rPr>
          <w:b/>
          <w:bCs/>
        </w:rPr>
        <w:t>Progyny</w:t>
      </w:r>
    </w:p>
    <w:p w14:paraId="3001EB41" w14:textId="4AFBF1BC" w:rsidR="007B21A1" w:rsidRDefault="007B21A1" w:rsidP="137E9E62">
      <w:r>
        <w:t>[</w:t>
      </w:r>
      <w:r w:rsidR="00654D56">
        <w:t>Bullet</w:t>
      </w:r>
      <w:r>
        <w:t xml:space="preserve"> description: 120 characters goal, 500 max]</w:t>
      </w:r>
    </w:p>
    <w:p w14:paraId="198684A1" w14:textId="6D7E2418" w:rsidR="003D4D73" w:rsidRDefault="003D4D73" w:rsidP="137E9E62">
      <w:r>
        <w:t xml:space="preserve">If you’ve had a disruption in care with your </w:t>
      </w:r>
      <w:r w:rsidR="00066026">
        <w:t>fertility treatment, Progyny is ready to help</w:t>
      </w:r>
      <w:r w:rsidR="00393C78">
        <w:t xml:space="preserve"> get you back on track</w:t>
      </w:r>
      <w:r>
        <w:t xml:space="preserve">. </w:t>
      </w:r>
    </w:p>
    <w:p w14:paraId="29D3C2E4" w14:textId="0984639F" w:rsidR="00FF2D4C" w:rsidRPr="00FF2D4C" w:rsidRDefault="00FF2D4C" w:rsidP="137E9E62">
      <w:r w:rsidRPr="00654D56">
        <w:rPr>
          <w:highlight w:val="cyan"/>
        </w:rPr>
        <w:t>[</w:t>
      </w:r>
      <w:r w:rsidR="00654D56" w:rsidRPr="00654D56">
        <w:rPr>
          <w:highlight w:val="cyan"/>
        </w:rPr>
        <w:t>Design</w:t>
      </w:r>
      <w:r w:rsidRPr="00654D56">
        <w:rPr>
          <w:highlight w:val="cyan"/>
        </w:rPr>
        <w:t xml:space="preserve"> direction:] </w:t>
      </w:r>
      <w:r w:rsidR="00654D56" w:rsidRPr="00654D56">
        <w:rPr>
          <w:highlight w:val="cyan"/>
        </w:rPr>
        <w:t>Firetruck, fireman or cat in tree</w:t>
      </w:r>
    </w:p>
    <w:p w14:paraId="66278811" w14:textId="77777777" w:rsidR="00144797" w:rsidRPr="006607A9" w:rsidRDefault="00144797" w:rsidP="00144797">
      <w:pPr>
        <w:pStyle w:val="Heading3"/>
        <w:rPr>
          <w:b/>
          <w:bCs/>
          <w:color w:val="808080" w:themeColor="background1" w:themeShade="80"/>
        </w:rPr>
      </w:pPr>
      <w:r w:rsidRPr="137E9E62">
        <w:rPr>
          <w:b/>
          <w:bCs/>
          <w:color w:val="808080" w:themeColor="background1" w:themeShade="80"/>
        </w:rPr>
        <w:t>Context cards screen</w:t>
      </w:r>
    </w:p>
    <w:p w14:paraId="159BD1FD" w14:textId="77777777" w:rsidR="00144797" w:rsidRPr="00D7695A" w:rsidRDefault="00144797" w:rsidP="137E9E62">
      <w:r>
        <w:t xml:space="preserve">[Title: 45 characters max] </w:t>
      </w:r>
    </w:p>
    <w:p w14:paraId="15D39A46" w14:textId="49965000" w:rsidR="00144797" w:rsidRPr="000C69BD" w:rsidRDefault="00C67B6A" w:rsidP="00144797">
      <w:pPr>
        <w:rPr>
          <w:b/>
          <w:bCs/>
          <w:sz w:val="32"/>
          <w:szCs w:val="32"/>
        </w:rPr>
      </w:pPr>
      <w:r w:rsidRPr="137E9E62">
        <w:rPr>
          <w:b/>
          <w:bCs/>
          <w:sz w:val="32"/>
          <w:szCs w:val="32"/>
        </w:rPr>
        <w:t>Fin</w:t>
      </w:r>
      <w:r w:rsidR="00C9266A" w:rsidRPr="137E9E62">
        <w:rPr>
          <w:b/>
          <w:bCs/>
          <w:sz w:val="32"/>
          <w:szCs w:val="32"/>
        </w:rPr>
        <w:t>ancial</w:t>
      </w:r>
      <w:r w:rsidR="00144797" w:rsidRPr="137E9E62">
        <w:rPr>
          <w:b/>
          <w:bCs/>
          <w:sz w:val="32"/>
          <w:szCs w:val="32"/>
        </w:rPr>
        <w:t xml:space="preserve"> helpers</w:t>
      </w:r>
    </w:p>
    <w:p w14:paraId="71D22E38" w14:textId="77777777" w:rsidR="00144797" w:rsidRDefault="00144797" w:rsidP="137E9E62">
      <w:r>
        <w:t>[Paragraph 1: 145 characters goal, 500 max]</w:t>
      </w:r>
    </w:p>
    <w:p w14:paraId="2743FC6D" w14:textId="366FA7C8" w:rsidR="00144797" w:rsidRPr="00427299" w:rsidRDefault="0F73A8D7" w:rsidP="137E9E62">
      <w:r>
        <w:t>R</w:t>
      </w:r>
      <w:r w:rsidR="00EA2B7E">
        <w:t>ebuilding</w:t>
      </w:r>
      <w:r w:rsidR="00226BA5">
        <w:t xml:space="preserve"> homes and lives</w:t>
      </w:r>
      <w:r w:rsidR="00EA2B7E">
        <w:t xml:space="preserve"> after the wildfires</w:t>
      </w:r>
      <w:r w:rsidR="00226BA5">
        <w:t xml:space="preserve"> </w:t>
      </w:r>
      <w:r w:rsidR="00F0499A">
        <w:t xml:space="preserve">is likely to have a heavy financial toll. Get support </w:t>
      </w:r>
      <w:r w:rsidR="00824129">
        <w:t>and guidance from these providers.</w:t>
      </w:r>
    </w:p>
    <w:p w14:paraId="7637B298" w14:textId="77777777" w:rsidR="00144797" w:rsidRDefault="00144797" w:rsidP="137E9E62">
      <w:r>
        <w:t>[Card title: 30 characters max]</w:t>
      </w:r>
    </w:p>
    <w:p w14:paraId="51CB589E" w14:textId="40906B88" w:rsidR="00144797" w:rsidRPr="006118A2" w:rsidRDefault="00D7445E" w:rsidP="00144797">
      <w:pPr>
        <w:rPr>
          <w:b/>
          <w:bCs/>
        </w:rPr>
      </w:pPr>
      <w:r w:rsidRPr="137E9E62">
        <w:rPr>
          <w:b/>
          <w:bCs/>
        </w:rPr>
        <w:t>Financial Finesse</w:t>
      </w:r>
    </w:p>
    <w:p w14:paraId="011398B8" w14:textId="77777777" w:rsidR="00144797" w:rsidRDefault="00144797" w:rsidP="137E9E62">
      <w:r>
        <w:t>[Card description: 120 characters goal, 500 max]</w:t>
      </w:r>
    </w:p>
    <w:p w14:paraId="67D66CDC" w14:textId="1B196BA2" w:rsidR="00144797" w:rsidRDefault="002023B1" w:rsidP="137E9E62">
      <w:r>
        <w:t>Call or chat with a coach fo</w:t>
      </w:r>
      <w:r w:rsidR="4DCFE51D">
        <w:t xml:space="preserve">r </w:t>
      </w:r>
      <w:r>
        <w:t>guidance on</w:t>
      </w:r>
      <w:r w:rsidR="00E600C4">
        <w:t xml:space="preserve"> immediate or long-term financial needs, insurance questions, and more.</w:t>
      </w:r>
    </w:p>
    <w:p w14:paraId="281B1F99" w14:textId="77777777" w:rsidR="00144797" w:rsidRDefault="00144797" w:rsidP="137E9E62">
      <w:r>
        <w:t>[Card title: 30 characters max]</w:t>
      </w:r>
    </w:p>
    <w:p w14:paraId="3397F032" w14:textId="42E19071" w:rsidR="00144797" w:rsidRPr="006118A2" w:rsidRDefault="0079421D" w:rsidP="00144797">
      <w:pPr>
        <w:rPr>
          <w:b/>
          <w:bCs/>
        </w:rPr>
      </w:pPr>
      <w:r w:rsidRPr="137E9E62">
        <w:rPr>
          <w:b/>
          <w:bCs/>
        </w:rPr>
        <w:t>Fidelity</w:t>
      </w:r>
    </w:p>
    <w:p w14:paraId="66E6902B" w14:textId="77777777" w:rsidR="00144797" w:rsidRDefault="00144797" w:rsidP="137E9E62">
      <w:r>
        <w:t>[Card description: 120 characters goal, 500 max]</w:t>
      </w:r>
    </w:p>
    <w:p w14:paraId="3635B1F1" w14:textId="3207165C" w:rsidR="00144797" w:rsidRDefault="007B3C53" w:rsidP="137E9E62">
      <w:r>
        <w:t>Consider a 401(k) hardship loan</w:t>
      </w:r>
      <w:r w:rsidR="00BA5601">
        <w:t xml:space="preserve"> or withdrawal for </w:t>
      </w:r>
      <w:r w:rsidR="00F93A42">
        <w:t xml:space="preserve">urgent </w:t>
      </w:r>
      <w:r w:rsidR="00CA5C13">
        <w:t>expenses</w:t>
      </w:r>
      <w:r w:rsidR="00F93A42">
        <w:t xml:space="preserve">. </w:t>
      </w:r>
      <w:r w:rsidR="46892A8D">
        <w:t>Contact</w:t>
      </w:r>
      <w:r w:rsidR="00F93A42">
        <w:t xml:space="preserve"> </w:t>
      </w:r>
      <w:r w:rsidR="00A65E5A">
        <w:t>Fidelity customer service</w:t>
      </w:r>
      <w:r w:rsidR="13DBB03E">
        <w:t xml:space="preserve"> </w:t>
      </w:r>
      <w:r w:rsidR="00A65E5A">
        <w:t>for details.</w:t>
      </w:r>
    </w:p>
    <w:p w14:paraId="44F828BE" w14:textId="77777777" w:rsidR="00144797" w:rsidRDefault="00144797" w:rsidP="137E9E62">
      <w:r>
        <w:t>[Card title: 30 characters max]</w:t>
      </w:r>
    </w:p>
    <w:p w14:paraId="7F3FD1B8" w14:textId="4CC0814E" w:rsidR="00144797" w:rsidRPr="006118A2" w:rsidRDefault="0079421D" w:rsidP="00144797">
      <w:pPr>
        <w:rPr>
          <w:b/>
          <w:bCs/>
        </w:rPr>
      </w:pPr>
      <w:r w:rsidRPr="137E9E62">
        <w:rPr>
          <w:b/>
          <w:bCs/>
        </w:rPr>
        <w:t>Life@ Choice</w:t>
      </w:r>
    </w:p>
    <w:p w14:paraId="4E5D71BC" w14:textId="77777777" w:rsidR="00144797" w:rsidRDefault="00144797" w:rsidP="137E9E62">
      <w:r>
        <w:t>[Card description: 120 characters goal, 500 max]</w:t>
      </w:r>
    </w:p>
    <w:p w14:paraId="381A43C9" w14:textId="20EE031A" w:rsidR="00C004D3" w:rsidRPr="00CD526E" w:rsidRDefault="00C004D3" w:rsidP="137E9E62">
      <w:r>
        <w:t xml:space="preserve">Your $2,000 </w:t>
      </w:r>
      <w:r w:rsidR="00BB75EA">
        <w:t xml:space="preserve">wellness reimbursement </w:t>
      </w:r>
      <w:r>
        <w:t>can be used toward childcare</w:t>
      </w:r>
      <w:r w:rsidR="00BB75EA">
        <w:t xml:space="preserve">, </w:t>
      </w:r>
      <w:r>
        <w:t>pet boarding</w:t>
      </w:r>
      <w:r w:rsidR="00BB75EA">
        <w:t>, and more</w:t>
      </w:r>
      <w:r>
        <w:t>.</w:t>
      </w:r>
    </w:p>
    <w:p w14:paraId="47D01DDF" w14:textId="44A2E439" w:rsidR="0079421D" w:rsidRDefault="0079421D" w:rsidP="137E9E62">
      <w:r>
        <w:t>[Card title: 30 characters max]</w:t>
      </w:r>
    </w:p>
    <w:p w14:paraId="1616DF03" w14:textId="3DFBA4CF" w:rsidR="0079421D" w:rsidRPr="006118A2" w:rsidRDefault="0079421D" w:rsidP="0079421D">
      <w:pPr>
        <w:rPr>
          <w:b/>
          <w:bCs/>
        </w:rPr>
      </w:pPr>
      <w:r w:rsidRPr="137E9E62">
        <w:rPr>
          <w:b/>
          <w:bCs/>
        </w:rPr>
        <w:t>Fond</w:t>
      </w:r>
    </w:p>
    <w:p w14:paraId="06763841" w14:textId="77777777" w:rsidR="0079421D" w:rsidRDefault="0079421D" w:rsidP="137E9E62">
      <w:r>
        <w:t>[Card description: 120 characters goal, 500 max]</w:t>
      </w:r>
    </w:p>
    <w:p w14:paraId="39031F2F" w14:textId="795C6DD4" w:rsidR="0079421D" w:rsidRDefault="00CD526E" w:rsidP="137E9E62">
      <w:r>
        <w:t xml:space="preserve">If you need to replace lost or damaged items, </w:t>
      </w:r>
      <w:r w:rsidR="001071DD">
        <w:t>you’ll find discounts on a variety of products and services from Fond.</w:t>
      </w:r>
    </w:p>
    <w:p w14:paraId="311877F1" w14:textId="77777777" w:rsidR="00FF2D4C" w:rsidRPr="00FF2D4C" w:rsidRDefault="00FF2D4C" w:rsidP="137E9E62">
      <w:r>
        <w:t xml:space="preserve">[Design direction:] </w:t>
      </w:r>
    </w:p>
    <w:p w14:paraId="187546BD" w14:textId="61F47725" w:rsidR="00144797" w:rsidRDefault="0066099A" w:rsidP="00144797">
      <w:r>
        <w:t>Financial Finesse logo</w:t>
      </w:r>
    </w:p>
    <w:p w14:paraId="274F1458" w14:textId="7856BD9C" w:rsidR="00A34A7C" w:rsidRDefault="00A34A7C" w:rsidP="00144797">
      <w:r>
        <w:rPr>
          <w:noProof/>
        </w:rPr>
        <w:drawing>
          <wp:inline distT="0" distB="0" distL="0" distR="0" wp14:anchorId="32B4FD36" wp14:editId="7522FC90">
            <wp:extent cx="1738265" cy="693904"/>
            <wp:effectExtent l="0" t="0" r="1905" b="5080"/>
            <wp:docPr id="1672756193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265" cy="69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C32F" w14:textId="53743093" w:rsidR="0066099A" w:rsidRDefault="0066099A" w:rsidP="00144797">
      <w:r>
        <w:t>Fidelity logo</w:t>
      </w:r>
    </w:p>
    <w:p w14:paraId="4BE87FE9" w14:textId="23C9B66E" w:rsidR="009A5D7F" w:rsidRDefault="009A5D7F" w:rsidP="00144797">
      <w:r>
        <w:rPr>
          <w:noProof/>
        </w:rPr>
        <w:drawing>
          <wp:inline distT="0" distB="0" distL="0" distR="0" wp14:anchorId="0C6863FE" wp14:editId="0A0B74B9">
            <wp:extent cx="1737995" cy="673577"/>
            <wp:effectExtent l="0" t="0" r="1905" b="0"/>
            <wp:docPr id="768913942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995" cy="67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FD4C" w14:textId="482F5BDE" w:rsidR="0066099A" w:rsidRDefault="0066099A" w:rsidP="00144797">
      <w:r>
        <w:t>Life@ logo</w:t>
      </w:r>
    </w:p>
    <w:p w14:paraId="54187767" w14:textId="26D8B98F" w:rsidR="009A5D7F" w:rsidRDefault="00214553" w:rsidP="00144797">
      <w:r>
        <w:fldChar w:fldCharType="begin"/>
      </w:r>
      <w:r>
        <w:instrText xml:space="preserve"> INCLUDEPICTURE "https://encrypted-tbn0.gstatic.com/images?q=tbn:ANd9GcT4u9hs-dfUpBpdu94tRHXdlyBrVjX7arAMuw&amp;s"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5A8F937" wp14:editId="0F365D9B">
            <wp:extent cx="1656784" cy="662014"/>
            <wp:effectExtent l="0" t="0" r="0" b="0"/>
            <wp:docPr id="1007732912" name="Picture 6" descr="Aetna DocF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784" cy="66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5ECE2242" w14:textId="5A7552B2" w:rsidR="0066099A" w:rsidRDefault="0066099A" w:rsidP="00144797">
      <w:r>
        <w:t>Fond logo</w:t>
      </w:r>
    </w:p>
    <w:p w14:paraId="2BECA9A9" w14:textId="79CBB178" w:rsidR="0066099A" w:rsidRPr="00144797" w:rsidRDefault="00253D54" w:rsidP="00144797">
      <w:r>
        <w:rPr>
          <w:noProof/>
        </w:rPr>
        <w:drawing>
          <wp:inline distT="0" distB="0" distL="0" distR="0" wp14:anchorId="16642F53" wp14:editId="62EE904E">
            <wp:extent cx="2018923" cy="777606"/>
            <wp:effectExtent l="0" t="0" r="635" b="0"/>
            <wp:docPr id="1617197241" name="Picture 1" descr="A blue circle with dots and a circle with a letter 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8923" cy="77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ACAA" w14:textId="1BB6DCDB" w:rsidR="00F55FDE" w:rsidRPr="006607A9" w:rsidRDefault="00F55FDE" w:rsidP="00F55FDE">
      <w:pPr>
        <w:pStyle w:val="Heading3"/>
        <w:rPr>
          <w:b/>
          <w:bCs/>
          <w:color w:val="808080" w:themeColor="background1" w:themeShade="80"/>
        </w:rPr>
      </w:pPr>
      <w:r w:rsidRPr="137E9E62">
        <w:rPr>
          <w:b/>
          <w:bCs/>
          <w:color w:val="808080" w:themeColor="background1" w:themeShade="80"/>
        </w:rPr>
        <w:t xml:space="preserve">Context </w:t>
      </w:r>
      <w:r>
        <w:rPr>
          <w:b/>
          <w:bCs/>
          <w:color w:val="808080" w:themeColor="background1" w:themeShade="80"/>
        </w:rPr>
        <w:t>bullets</w:t>
      </w:r>
      <w:r w:rsidRPr="137E9E62">
        <w:rPr>
          <w:b/>
          <w:bCs/>
          <w:color w:val="808080" w:themeColor="background1" w:themeShade="80"/>
        </w:rPr>
        <w:t xml:space="preserve"> screen</w:t>
      </w:r>
    </w:p>
    <w:p w14:paraId="6557CE65" w14:textId="77777777" w:rsidR="00F55FDE" w:rsidRPr="00D7695A" w:rsidRDefault="00F55FDE" w:rsidP="00F55FDE">
      <w:r>
        <w:t xml:space="preserve">[Title: 45 characters max] </w:t>
      </w:r>
    </w:p>
    <w:p w14:paraId="7495F452" w14:textId="77777777" w:rsidR="00F55FDE" w:rsidRPr="000C69BD" w:rsidRDefault="00F55FDE" w:rsidP="00F55FDE">
      <w:pPr>
        <w:rPr>
          <w:b/>
          <w:bCs/>
          <w:sz w:val="32"/>
          <w:szCs w:val="32"/>
        </w:rPr>
      </w:pPr>
      <w:r w:rsidRPr="137E9E62">
        <w:rPr>
          <w:b/>
          <w:bCs/>
          <w:sz w:val="32"/>
          <w:szCs w:val="32"/>
        </w:rPr>
        <w:t>Family helpers</w:t>
      </w:r>
    </w:p>
    <w:p w14:paraId="37CAE2C1" w14:textId="77777777" w:rsidR="00F55FDE" w:rsidRDefault="00F55FDE" w:rsidP="00F55FDE">
      <w:r>
        <w:t>[Paragraph 1: 145 characters goal, 500 max]</w:t>
      </w:r>
    </w:p>
    <w:p w14:paraId="7D69CE6A" w14:textId="77777777" w:rsidR="00F55FDE" w:rsidRPr="00427299" w:rsidRDefault="00F55FDE" w:rsidP="00F55FDE">
      <w:r>
        <w:t>From housing assistance to childcare and relief programs, these providers can help families in crisis.</w:t>
      </w:r>
    </w:p>
    <w:p w14:paraId="5F20C393" w14:textId="38EDD6B2" w:rsidR="00F55FDE" w:rsidRDefault="00F55FDE" w:rsidP="00F55FDE">
      <w:r>
        <w:t>[Bullet title: 30 characters max]</w:t>
      </w:r>
    </w:p>
    <w:p w14:paraId="06FBBD0A" w14:textId="77777777" w:rsidR="00F55FDE" w:rsidRPr="006118A2" w:rsidRDefault="00F55FDE" w:rsidP="00F55FDE">
      <w:pPr>
        <w:rPr>
          <w:b/>
          <w:bCs/>
        </w:rPr>
      </w:pPr>
      <w:r w:rsidRPr="137E9E62">
        <w:rPr>
          <w:b/>
          <w:bCs/>
        </w:rPr>
        <w:t>Cleo</w:t>
      </w:r>
    </w:p>
    <w:p w14:paraId="028FEBEC" w14:textId="6352BB18" w:rsidR="00F55FDE" w:rsidRDefault="00F55FDE" w:rsidP="00F55FDE">
      <w:r>
        <w:t>[Bullet description: 120 characters goal, 500 max]</w:t>
      </w:r>
    </w:p>
    <w:p w14:paraId="665A748E" w14:textId="77777777" w:rsidR="00F55FDE" w:rsidRDefault="00F55FDE" w:rsidP="00F55FDE">
      <w:r>
        <w:t xml:space="preserve">A Cleo Guide can help connect you to local resources including housing, childcare centers, caretakers, and more. </w:t>
      </w:r>
    </w:p>
    <w:p w14:paraId="373651CB" w14:textId="7DD74959" w:rsidR="00F55FDE" w:rsidRDefault="00F55FDE" w:rsidP="00F55FDE">
      <w:r>
        <w:t>[Bullet title: 30 characters max]</w:t>
      </w:r>
    </w:p>
    <w:p w14:paraId="39EC99EF" w14:textId="77777777" w:rsidR="00F55FDE" w:rsidRPr="006118A2" w:rsidRDefault="00F55FDE" w:rsidP="00F55FDE">
      <w:pPr>
        <w:rPr>
          <w:b/>
          <w:bCs/>
        </w:rPr>
      </w:pPr>
      <w:r w:rsidRPr="137E9E62">
        <w:rPr>
          <w:b/>
          <w:bCs/>
        </w:rPr>
        <w:t>Bright Horizons</w:t>
      </w:r>
    </w:p>
    <w:p w14:paraId="44DA40B6" w14:textId="13D997B5" w:rsidR="00F55FDE" w:rsidRDefault="00F55FDE" w:rsidP="00F55FDE">
      <w:r>
        <w:t>[Bullet description: 120 characters goal, 500 max]</w:t>
      </w:r>
    </w:p>
    <w:p w14:paraId="03F16CA0" w14:textId="77777777" w:rsidR="00F55FDE" w:rsidRDefault="00F55FDE" w:rsidP="00F55FDE">
      <w:r>
        <w:t>Find backup childcare, access educational benefits, and get guidance on talking to kids about natural disasters.</w:t>
      </w:r>
    </w:p>
    <w:p w14:paraId="5FE0D5D1" w14:textId="465FB187" w:rsidR="00F55FDE" w:rsidRDefault="00F55FDE" w:rsidP="00F55FDE">
      <w:r>
        <w:t>[Bullet title: 30 characters max]</w:t>
      </w:r>
    </w:p>
    <w:p w14:paraId="4F77ACC2" w14:textId="77777777" w:rsidR="00F55FDE" w:rsidRPr="006118A2" w:rsidRDefault="00F55FDE" w:rsidP="00F55FDE">
      <w:pPr>
        <w:rPr>
          <w:b/>
          <w:bCs/>
        </w:rPr>
      </w:pPr>
      <w:r w:rsidRPr="137E9E62">
        <w:rPr>
          <w:b/>
          <w:bCs/>
        </w:rPr>
        <w:t>Wellthy</w:t>
      </w:r>
    </w:p>
    <w:p w14:paraId="3D2B75A7" w14:textId="534DA00B" w:rsidR="00F55FDE" w:rsidRDefault="00F55FDE" w:rsidP="00F55FDE">
      <w:r>
        <w:t>[Bullet description: 120 characters goal, 500 max]</w:t>
      </w:r>
    </w:p>
    <w:p w14:paraId="474D6614" w14:textId="77777777" w:rsidR="00F55FDE" w:rsidRDefault="00F55FDE" w:rsidP="00F55FDE">
      <w:r>
        <w:t>Wellthy’s care coordinators can help families locate shelters, hospitals, relief programs, post-crisis assistance and more.</w:t>
      </w:r>
    </w:p>
    <w:p w14:paraId="024F88DB" w14:textId="5A2BE3E8" w:rsidR="00F55FDE" w:rsidRPr="00F55FDE" w:rsidRDefault="00F55FDE" w:rsidP="00F55FDE">
      <w:r w:rsidRPr="00F55FDE">
        <w:rPr>
          <w:highlight w:val="cyan"/>
        </w:rPr>
        <w:t>[Design direction:] Firetruck, fireman, cat in tree, etc.</w:t>
      </w:r>
    </w:p>
    <w:p w14:paraId="5E76E5CD" w14:textId="77777777" w:rsidR="00E73DC6" w:rsidRPr="006607A9" w:rsidRDefault="00E73DC6" w:rsidP="00E73DC6">
      <w:pPr>
        <w:pStyle w:val="Heading3"/>
        <w:rPr>
          <w:b/>
          <w:bCs/>
          <w:color w:val="808080" w:themeColor="background1" w:themeShade="80"/>
        </w:rPr>
      </w:pPr>
      <w:r w:rsidRPr="137E9E62">
        <w:rPr>
          <w:b/>
          <w:bCs/>
          <w:color w:val="808080" w:themeColor="background1" w:themeShade="80"/>
        </w:rPr>
        <w:t>Context cards screen</w:t>
      </w:r>
    </w:p>
    <w:p w14:paraId="125AC650" w14:textId="77777777" w:rsidR="00E73DC6" w:rsidRPr="00D7695A" w:rsidRDefault="00E73DC6" w:rsidP="137E9E62">
      <w:r>
        <w:t xml:space="preserve">[Title: 45 characters max] </w:t>
      </w:r>
    </w:p>
    <w:p w14:paraId="3F76A090" w14:textId="35A1FE74" w:rsidR="00E73DC6" w:rsidRPr="000C69BD" w:rsidRDefault="00D80A58" w:rsidP="00E73DC6">
      <w:pPr>
        <w:rPr>
          <w:b/>
          <w:bCs/>
          <w:sz w:val="32"/>
          <w:szCs w:val="32"/>
        </w:rPr>
      </w:pPr>
      <w:r w:rsidRPr="137E9E62">
        <w:rPr>
          <w:b/>
          <w:bCs/>
          <w:sz w:val="32"/>
          <w:szCs w:val="32"/>
        </w:rPr>
        <w:t>Become a helper</w:t>
      </w:r>
    </w:p>
    <w:p w14:paraId="44FA8250" w14:textId="77777777" w:rsidR="00E73DC6" w:rsidRDefault="00E73DC6" w:rsidP="137E9E62">
      <w:r>
        <w:t>[Paragraph 1: 145 characters goal, 500 max]</w:t>
      </w:r>
    </w:p>
    <w:p w14:paraId="59661446" w14:textId="13745B4B" w:rsidR="00E73DC6" w:rsidRPr="00427299" w:rsidRDefault="00E93998" w:rsidP="137E9E62">
      <w:r>
        <w:t>No matter where you live, you can support victims of the LA wildfires</w:t>
      </w:r>
      <w:r w:rsidR="00437936">
        <w:t xml:space="preserve"> through financial donations, donating goods, or </w:t>
      </w:r>
      <w:r w:rsidR="00CD09D0">
        <w:t>volunteering to help.</w:t>
      </w:r>
    </w:p>
    <w:p w14:paraId="3C2499C5" w14:textId="77777777" w:rsidR="00E73DC6" w:rsidRDefault="00E73DC6" w:rsidP="137E9E62">
      <w:r>
        <w:t>[Card title: 30 characters max]</w:t>
      </w:r>
    </w:p>
    <w:p w14:paraId="632BFA53" w14:textId="3F3D96A9" w:rsidR="00E73DC6" w:rsidRPr="006118A2" w:rsidRDefault="00D80A58" w:rsidP="00E73DC6">
      <w:pPr>
        <w:rPr>
          <w:b/>
          <w:bCs/>
        </w:rPr>
      </w:pPr>
      <w:r w:rsidRPr="137E9E62">
        <w:rPr>
          <w:b/>
          <w:bCs/>
        </w:rPr>
        <w:t>California Fire Foundation</w:t>
      </w:r>
    </w:p>
    <w:p w14:paraId="292F213D" w14:textId="77777777" w:rsidR="00E73DC6" w:rsidRDefault="00E73DC6" w:rsidP="137E9E62">
      <w:r>
        <w:t>[Card description: 120 characters goal, 500 max]</w:t>
      </w:r>
    </w:p>
    <w:p w14:paraId="3D9B8813" w14:textId="19400AF1" w:rsidR="00CD09D0" w:rsidRPr="00CD09D0" w:rsidRDefault="00DE0C22" w:rsidP="137E9E62">
      <w:r>
        <w:t xml:space="preserve">Donations help provide </w:t>
      </w:r>
      <w:r w:rsidR="00CD09D0">
        <w:t xml:space="preserve">resources to </w:t>
      </w:r>
      <w:r>
        <w:t xml:space="preserve">active </w:t>
      </w:r>
      <w:r w:rsidR="3877BE4E">
        <w:t xml:space="preserve">and fallen </w:t>
      </w:r>
      <w:r w:rsidR="00CD09D0">
        <w:t xml:space="preserve">firefighters, their families, and the communities they serve. </w:t>
      </w:r>
    </w:p>
    <w:p w14:paraId="524D8B37" w14:textId="276A8C77" w:rsidR="00D80A58" w:rsidRDefault="00D80A58" w:rsidP="137E9E62">
      <w:r>
        <w:t>[Card title: 30 characters max]</w:t>
      </w:r>
    </w:p>
    <w:p w14:paraId="03E297A6" w14:textId="49191EEA" w:rsidR="00D80A58" w:rsidRPr="006118A2" w:rsidRDefault="00D80A58" w:rsidP="00D80A58">
      <w:pPr>
        <w:rPr>
          <w:b/>
          <w:bCs/>
        </w:rPr>
      </w:pPr>
      <w:r w:rsidRPr="137E9E62">
        <w:rPr>
          <w:b/>
          <w:bCs/>
        </w:rPr>
        <w:t>California Community Foundation</w:t>
      </w:r>
    </w:p>
    <w:p w14:paraId="26E0668A" w14:textId="77777777" w:rsidR="00D80A58" w:rsidRDefault="00D80A58" w:rsidP="137E9E62">
      <w:r>
        <w:t>[Card description: 120 characters goal, 500 max]</w:t>
      </w:r>
    </w:p>
    <w:p w14:paraId="30CDC490" w14:textId="57480C8F" w:rsidR="00270FE7" w:rsidRDefault="00270FE7" w:rsidP="137E9E62">
      <w:r>
        <w:t>Join CCF in supporting recovery efforts to aid those most in need</w:t>
      </w:r>
      <w:r w:rsidR="00E92704">
        <w:t xml:space="preserve"> by contributing to their recovery fund</w:t>
      </w:r>
      <w:r>
        <w:t xml:space="preserve">. </w:t>
      </w:r>
    </w:p>
    <w:p w14:paraId="0B34FB7C" w14:textId="68EB955B" w:rsidR="00CE41D7" w:rsidRDefault="00CE41D7" w:rsidP="137E9E62">
      <w:r>
        <w:t>[Card title: 30 characters max]</w:t>
      </w:r>
    </w:p>
    <w:p w14:paraId="0AA06AB7" w14:textId="59BF0684" w:rsidR="00CE41D7" w:rsidRPr="006118A2" w:rsidRDefault="00CE41D7" w:rsidP="00CE41D7">
      <w:pPr>
        <w:rPr>
          <w:b/>
          <w:bCs/>
        </w:rPr>
      </w:pPr>
      <w:r w:rsidRPr="137E9E62">
        <w:rPr>
          <w:b/>
          <w:bCs/>
        </w:rPr>
        <w:t>Red Cross</w:t>
      </w:r>
    </w:p>
    <w:p w14:paraId="472A9777" w14:textId="77777777" w:rsidR="00CE41D7" w:rsidRDefault="00CE41D7" w:rsidP="137E9E62">
      <w:r>
        <w:t>[Card description: 120 characters goal, 500 max]</w:t>
      </w:r>
    </w:p>
    <w:p w14:paraId="6EC0CF28" w14:textId="15757CF9" w:rsidR="005C1F4E" w:rsidRPr="005C1F4E" w:rsidRDefault="005C1F4E" w:rsidP="137E9E62">
      <w:r>
        <w:t xml:space="preserve">Help provide emergency shelters, meals, medical care, and recovery assistance </w:t>
      </w:r>
      <w:r w:rsidR="00867D9B">
        <w:t xml:space="preserve">with </w:t>
      </w:r>
      <w:r w:rsidR="00115475">
        <w:t>a</w:t>
      </w:r>
      <w:r w:rsidR="00867D9B">
        <w:t xml:space="preserve"> donation</w:t>
      </w:r>
      <w:r>
        <w:t xml:space="preserve">. </w:t>
      </w:r>
    </w:p>
    <w:p w14:paraId="35F5E946" w14:textId="35D2B043" w:rsidR="00D80A58" w:rsidRDefault="00D80A58" w:rsidP="137E9E62">
      <w:r>
        <w:t>[Card title: 30 characters max]</w:t>
      </w:r>
    </w:p>
    <w:p w14:paraId="3602F60D" w14:textId="346E6C14" w:rsidR="00D80A58" w:rsidRPr="006118A2" w:rsidRDefault="00CE41D7" w:rsidP="00D80A58">
      <w:pPr>
        <w:rPr>
          <w:b/>
          <w:bCs/>
        </w:rPr>
      </w:pPr>
      <w:r w:rsidRPr="137E9E62">
        <w:rPr>
          <w:b/>
          <w:bCs/>
        </w:rPr>
        <w:t>Canine Rescue Club</w:t>
      </w:r>
    </w:p>
    <w:p w14:paraId="2AA61F79" w14:textId="77777777" w:rsidR="00D80A58" w:rsidRDefault="00D80A58" w:rsidP="137E9E62">
      <w:r>
        <w:t>[Card description: 120 characters goal, 500 max]</w:t>
      </w:r>
    </w:p>
    <w:p w14:paraId="42123B20" w14:textId="2606F849" w:rsidR="00D80A58" w:rsidRDefault="00A678F8" w:rsidP="137E9E62">
      <w:r>
        <w:t>Donate to support or volunteer to foster animals displaced by the wildfires.</w:t>
      </w:r>
    </w:p>
    <w:p w14:paraId="57AEF26E" w14:textId="77777777" w:rsidR="00CE41D7" w:rsidRDefault="00CE41D7" w:rsidP="137E9E62">
      <w:r>
        <w:t>[Card title: 30 characters max]</w:t>
      </w:r>
    </w:p>
    <w:p w14:paraId="6D974771" w14:textId="7A936782" w:rsidR="00CE41D7" w:rsidRPr="006118A2" w:rsidRDefault="00671E23" w:rsidP="00CE41D7">
      <w:pPr>
        <w:rPr>
          <w:b/>
          <w:bCs/>
        </w:rPr>
      </w:pPr>
      <w:r w:rsidRPr="137E9E62">
        <w:rPr>
          <w:b/>
          <w:bCs/>
        </w:rPr>
        <w:t>World Central Kitchen</w:t>
      </w:r>
    </w:p>
    <w:p w14:paraId="5F9C9FF4" w14:textId="77777777" w:rsidR="00CE41D7" w:rsidRDefault="00CE41D7" w:rsidP="137E9E62">
      <w:r>
        <w:t>[Card description: 120 characters goal, 500 max]</w:t>
      </w:r>
    </w:p>
    <w:p w14:paraId="16B12EAE" w14:textId="1FF0919D" w:rsidR="00CE41D7" w:rsidRDefault="006553F2" w:rsidP="137E9E62">
      <w:r>
        <w:t xml:space="preserve">Help WCK provide </w:t>
      </w:r>
      <w:r w:rsidR="00CB6EB9">
        <w:t xml:space="preserve">meals to community members </w:t>
      </w:r>
      <w:r w:rsidR="00691C2B">
        <w:t>and first responders in the LA area.</w:t>
      </w:r>
    </w:p>
    <w:p w14:paraId="59D52EC7" w14:textId="77777777" w:rsidR="00FF2D4C" w:rsidRPr="00FF2D4C" w:rsidRDefault="00FF2D4C" w:rsidP="137E9E62">
      <w:r>
        <w:t xml:space="preserve">[Design direction:] </w:t>
      </w:r>
    </w:p>
    <w:p w14:paraId="590D8977" w14:textId="2393D828" w:rsidR="00B77DAF" w:rsidRDefault="00EF21A0" w:rsidP="137E9E62">
      <w:r>
        <w:t>California Fire Foundation logo</w:t>
      </w:r>
    </w:p>
    <w:p w14:paraId="235F2EF0" w14:textId="456720E2" w:rsidR="00B77DAF" w:rsidRDefault="00B77DAF" w:rsidP="137E9E62">
      <w:r>
        <w:rPr>
          <w:noProof/>
        </w:rPr>
        <w:drawing>
          <wp:inline distT="0" distB="0" distL="0" distR="0" wp14:anchorId="20654642" wp14:editId="1E2DED1F">
            <wp:extent cx="1910281" cy="981309"/>
            <wp:effectExtent l="0" t="0" r="0" b="0"/>
            <wp:docPr id="585574154" name="Picture 1" descr="A logo with a red circle and grey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281" cy="98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D8BF" w14:textId="2556B537" w:rsidR="00EF21A0" w:rsidRDefault="00EF21A0" w:rsidP="137E9E62">
      <w:r>
        <w:t>California Community Foundation logo</w:t>
      </w:r>
    </w:p>
    <w:p w14:paraId="5D7F774C" w14:textId="77777777" w:rsidR="00107723" w:rsidRDefault="00107723" w:rsidP="00EF21A0">
      <w:r>
        <w:rPr>
          <w:noProof/>
        </w:rPr>
        <w:drawing>
          <wp:inline distT="0" distB="0" distL="0" distR="0" wp14:anchorId="102135EC" wp14:editId="71C7486B">
            <wp:extent cx="2565400" cy="1143000"/>
            <wp:effectExtent l="0" t="0" r="0" b="0"/>
            <wp:docPr id="1331610313" name="Picture 1" descr="A logo for a community found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6799" w14:textId="5BE78FAB" w:rsidR="00EF21A0" w:rsidRDefault="00EF21A0" w:rsidP="137E9E62">
      <w:r>
        <w:t>Red Cross logo</w:t>
      </w:r>
    </w:p>
    <w:p w14:paraId="11A24195" w14:textId="6FB5064E" w:rsidR="00CA6033" w:rsidRPr="00EF21A0" w:rsidRDefault="00CA6033" w:rsidP="00EF21A0">
      <w:r>
        <w:rPr>
          <w:noProof/>
        </w:rPr>
        <w:drawing>
          <wp:inline distT="0" distB="0" distL="0" distR="0" wp14:anchorId="0EBFE13D" wp14:editId="06665094">
            <wp:extent cx="1023042" cy="1156482"/>
            <wp:effectExtent l="0" t="0" r="5715" b="0"/>
            <wp:docPr id="1421822146" name="Picture 1" descr="A red cros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042" cy="115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DD79" w14:textId="7C0B91D5" w:rsidR="00EF21A0" w:rsidRDefault="00EF21A0" w:rsidP="137E9E62">
      <w:r>
        <w:t>Canine Rescue Club logo</w:t>
      </w:r>
    </w:p>
    <w:p w14:paraId="4981B886" w14:textId="7FBC0FCD" w:rsidR="006A6CE3" w:rsidRPr="00EF21A0" w:rsidRDefault="006A6CE3" w:rsidP="00EF21A0">
      <w:r>
        <w:rPr>
          <w:noProof/>
        </w:rPr>
        <w:drawing>
          <wp:inline distT="0" distB="0" distL="0" distR="0" wp14:anchorId="6CB71B30" wp14:editId="3D1E92AF">
            <wp:extent cx="1295400" cy="1003300"/>
            <wp:effectExtent l="0" t="0" r="0" b="0"/>
            <wp:docPr id="176972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215A" w14:textId="3582945B" w:rsidR="00EF21A0" w:rsidRDefault="00EF21A0" w:rsidP="137E9E62">
      <w:r>
        <w:t>World Central Kitchen logo</w:t>
      </w:r>
    </w:p>
    <w:p w14:paraId="442B9B22" w14:textId="40CB681A" w:rsidR="006A6CE3" w:rsidRPr="00EF21A0" w:rsidRDefault="00882997" w:rsidP="00EF21A0">
      <w:r>
        <w:fldChar w:fldCharType="begin"/>
      </w:r>
      <w:r>
        <w:instrText xml:space="preserve"> INCLUDEPICTURE "https://encrypted-tbn0.gstatic.com/images?q=tbn:ANd9GcS8a_AxoFdBgwnhXrpKt9frNqWXPmA3mYn1VQ&amp;s"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974ECFC" wp14:editId="20434126">
            <wp:extent cx="1140737" cy="1140737"/>
            <wp:effectExtent l="0" t="0" r="2540" b="2540"/>
            <wp:docPr id="2031560492" name="Picture 8" descr="World Central Kitchen |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0737" cy="114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07DB2AFB" w14:textId="77777777" w:rsidR="00EF21A0" w:rsidRDefault="00EF21A0" w:rsidP="137E9E62"/>
    <w:p w14:paraId="295E4C6E" w14:textId="77777777" w:rsidR="00144797" w:rsidRDefault="00144797" w:rsidP="00A33F56">
      <w:pPr>
        <w:pStyle w:val="Heading3"/>
        <w:rPr>
          <w:b/>
          <w:bCs/>
          <w:color w:val="auto"/>
        </w:rPr>
      </w:pPr>
    </w:p>
    <w:p w14:paraId="1218650E" w14:textId="169B48C3" w:rsidR="00F519E8" w:rsidRPr="006607A9" w:rsidRDefault="00F519E8" w:rsidP="00F519E8">
      <w:pPr>
        <w:pStyle w:val="Heading3"/>
        <w:rPr>
          <w:b/>
          <w:bCs/>
          <w:color w:val="808080" w:themeColor="background1" w:themeShade="80"/>
        </w:rPr>
      </w:pPr>
      <w:r w:rsidRPr="137E9E62">
        <w:rPr>
          <w:b/>
          <w:bCs/>
          <w:color w:val="808080" w:themeColor="background1" w:themeShade="80"/>
        </w:rPr>
        <w:t xml:space="preserve">Full screen image template </w:t>
      </w:r>
    </w:p>
    <w:p w14:paraId="4CE9971D" w14:textId="77777777" w:rsidR="00F519E8" w:rsidRPr="00D7695A" w:rsidRDefault="00F519E8" w:rsidP="137E9E62">
      <w:r>
        <w:t xml:space="preserve">[Title: 45 characters goal, 80 max] </w:t>
      </w:r>
    </w:p>
    <w:p w14:paraId="385702E3" w14:textId="7A29C997" w:rsidR="00F519E8" w:rsidRPr="000C69BD" w:rsidRDefault="00970643" w:rsidP="00F519E8">
      <w:pPr>
        <w:rPr>
          <w:b/>
          <w:bCs/>
          <w:sz w:val="32"/>
          <w:szCs w:val="32"/>
        </w:rPr>
      </w:pPr>
      <w:r w:rsidRPr="137E9E62">
        <w:rPr>
          <w:b/>
          <w:bCs/>
          <w:sz w:val="32"/>
          <w:szCs w:val="32"/>
        </w:rPr>
        <w:t>Help yourself, help others</w:t>
      </w:r>
    </w:p>
    <w:p w14:paraId="7D167FA6" w14:textId="0EA2F43A" w:rsidR="00F519E8" w:rsidRDefault="00F519E8" w:rsidP="137E9E62">
      <w:r>
        <w:t>[Paragraph 1: 1</w:t>
      </w:r>
      <w:r w:rsidR="00724D5F">
        <w:t>60</w:t>
      </w:r>
      <w:r>
        <w:t xml:space="preserve"> characters goal, 500 max]</w:t>
      </w:r>
    </w:p>
    <w:p w14:paraId="632C048E" w14:textId="797CC36F" w:rsidR="00F519E8" w:rsidRDefault="007455D9" w:rsidP="00F519E8">
      <w:r>
        <w:t xml:space="preserve">Whether you need </w:t>
      </w:r>
      <w:r w:rsidR="00500CDE">
        <w:t xml:space="preserve">personal help through this crisis or </w:t>
      </w:r>
      <w:r w:rsidR="00451331">
        <w:t xml:space="preserve">want to assist others, we hope you’ll take full </w:t>
      </w:r>
      <w:r w:rsidR="039ABA10">
        <w:t>use</w:t>
      </w:r>
      <w:r w:rsidR="00451331">
        <w:t xml:space="preserve"> of these resources. Together, we can make #LAstrong.</w:t>
      </w:r>
    </w:p>
    <w:p w14:paraId="7F836842" w14:textId="0C2D3E3A" w:rsidR="00970643" w:rsidRPr="00FF2D4C" w:rsidRDefault="00970643" w:rsidP="137E9E62">
      <w:r>
        <w:t xml:space="preserve">[Design direction:] </w:t>
      </w:r>
    </w:p>
    <w:p w14:paraId="50972696" w14:textId="54E3C883" w:rsidR="00F519E8" w:rsidRPr="000E4BA9" w:rsidRDefault="009D56FA" w:rsidP="137E9E62">
      <w:pPr>
        <w:pStyle w:val="Heading3"/>
        <w:rPr>
          <w:rFonts w:eastAsiaTheme="minorEastAsia" w:cstheme="minorBidi"/>
          <w:color w:val="auto"/>
          <w:sz w:val="24"/>
          <w:szCs w:val="24"/>
        </w:rPr>
      </w:pPr>
      <w:r w:rsidRPr="137E9E62">
        <w:rPr>
          <w:rFonts w:eastAsiaTheme="minorEastAsia" w:cstheme="minorBidi"/>
          <w:color w:val="auto"/>
          <w:sz w:val="24"/>
          <w:szCs w:val="24"/>
        </w:rPr>
        <w:t>Firefighter handing the cat to a kid, same firefighter from earlier in story</w:t>
      </w:r>
    </w:p>
    <w:p w14:paraId="50E88D6D" w14:textId="507B5D3A" w:rsidR="009D56FA" w:rsidRPr="009D56FA" w:rsidRDefault="000E4BA9" w:rsidP="009D56FA">
      <w:r>
        <w:rPr>
          <w:noProof/>
        </w:rPr>
        <w:drawing>
          <wp:inline distT="0" distB="0" distL="0" distR="0" wp14:anchorId="27B4484C" wp14:editId="4AC06B75">
            <wp:extent cx="2247900" cy="2298700"/>
            <wp:effectExtent l="0" t="0" r="0" b="0"/>
            <wp:docPr id="113144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5A9" w14:textId="1CDFCBB9" w:rsidR="00196455" w:rsidRPr="00D7757F" w:rsidRDefault="00196455" w:rsidP="00A33F56">
      <w:pPr>
        <w:pStyle w:val="Heading3"/>
        <w:rPr>
          <w:b/>
          <w:bCs/>
          <w:color w:val="auto"/>
        </w:rPr>
      </w:pPr>
      <w:r w:rsidRPr="137E9E62">
        <w:rPr>
          <w:b/>
          <w:bCs/>
          <w:color w:val="auto"/>
        </w:rPr>
        <w:t>Suggestion</w:t>
      </w:r>
    </w:p>
    <w:p w14:paraId="010C7548" w14:textId="77777777" w:rsidR="00284C6D" w:rsidRPr="00D7695A" w:rsidRDefault="00284C6D" w:rsidP="137E9E62">
      <w:r>
        <w:t xml:space="preserve">[Title: 45 characters max] </w:t>
      </w:r>
    </w:p>
    <w:p w14:paraId="55FBF963" w14:textId="77777777" w:rsidR="00284C6D" w:rsidRDefault="00284C6D" w:rsidP="00284C6D">
      <w:pPr>
        <w:widowControl w:val="0"/>
        <w:spacing w:line="240" w:lineRule="auto"/>
      </w:pPr>
    </w:p>
    <w:p w14:paraId="3E9B2794" w14:textId="4FAC00BC" w:rsidR="00284C6D" w:rsidRDefault="00284C6D" w:rsidP="137E9E62">
      <w:r>
        <w:t>[Paragraph 1: 1</w:t>
      </w:r>
      <w:r w:rsidR="00724D5F">
        <w:t>5</w:t>
      </w:r>
      <w:r>
        <w:t>0 characters max]</w:t>
      </w:r>
    </w:p>
    <w:p w14:paraId="614A2B2F" w14:textId="77777777" w:rsidR="00DD57A6" w:rsidRDefault="00DD57A6" w:rsidP="137E9E62"/>
    <w:p w14:paraId="7567A2C8" w14:textId="77777777" w:rsidR="00DD57A6" w:rsidRDefault="00DD57A6" w:rsidP="137E9E62">
      <w:r>
        <w:t xml:space="preserve">[Suggestions: </w:t>
      </w:r>
      <w:r w:rsidR="00F33090">
        <w:t>title/link]</w:t>
      </w:r>
    </w:p>
    <w:p w14:paraId="23DCC466" w14:textId="77777777" w:rsidR="00F33090" w:rsidRPr="00F33090" w:rsidRDefault="00F33090" w:rsidP="137E9E62">
      <w:pPr>
        <w:pStyle w:val="ListParagraph"/>
        <w:numPr>
          <w:ilvl w:val="0"/>
          <w:numId w:val="3"/>
        </w:numPr>
      </w:pPr>
      <w:r>
        <w:t>TBD</w:t>
      </w:r>
    </w:p>
    <w:p w14:paraId="67674C8D" w14:textId="77777777" w:rsidR="00F33090" w:rsidRPr="00F33090" w:rsidRDefault="00F33090" w:rsidP="137E9E62">
      <w:pPr>
        <w:pStyle w:val="ListParagraph"/>
        <w:numPr>
          <w:ilvl w:val="0"/>
          <w:numId w:val="3"/>
        </w:numPr>
      </w:pPr>
      <w:r>
        <w:t>TBD</w:t>
      </w:r>
    </w:p>
    <w:p w14:paraId="00F0B2B7" w14:textId="77777777" w:rsidR="00F33090" w:rsidRPr="00F33090" w:rsidRDefault="00F33090" w:rsidP="137E9E62">
      <w:pPr>
        <w:pStyle w:val="ListParagraph"/>
        <w:numPr>
          <w:ilvl w:val="0"/>
          <w:numId w:val="3"/>
        </w:numPr>
      </w:pPr>
      <w:r>
        <w:t>TBD</w:t>
      </w:r>
    </w:p>
    <w:p w14:paraId="2D04C2C4" w14:textId="77777777" w:rsidR="00C874C4" w:rsidRDefault="00C874C4"/>
    <w:p w14:paraId="2AB09A18" w14:textId="77777777" w:rsidR="00654021" w:rsidRDefault="00654021"/>
    <w:sectPr w:rsidR="00654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21117F"/>
    <w:multiLevelType w:val="hybridMultilevel"/>
    <w:tmpl w:val="AE5EC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1F2977"/>
    <w:multiLevelType w:val="hybridMultilevel"/>
    <w:tmpl w:val="E8862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E07A42"/>
    <w:multiLevelType w:val="hybridMultilevel"/>
    <w:tmpl w:val="10168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6D67D4"/>
    <w:multiLevelType w:val="multilevel"/>
    <w:tmpl w:val="FA56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7578A8"/>
    <w:multiLevelType w:val="multilevel"/>
    <w:tmpl w:val="31B6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4659161">
    <w:abstractNumId w:val="0"/>
  </w:num>
  <w:num w:numId="2" w16cid:durableId="1390499714">
    <w:abstractNumId w:val="2"/>
  </w:num>
  <w:num w:numId="3" w16cid:durableId="1561751103">
    <w:abstractNumId w:val="1"/>
  </w:num>
  <w:num w:numId="4" w16cid:durableId="487792924">
    <w:abstractNumId w:val="3"/>
  </w:num>
  <w:num w:numId="5" w16cid:durableId="18379873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5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82"/>
    <w:rsid w:val="000029D0"/>
    <w:rsid w:val="000130C0"/>
    <w:rsid w:val="00040BC1"/>
    <w:rsid w:val="00043B63"/>
    <w:rsid w:val="00056F15"/>
    <w:rsid w:val="00066026"/>
    <w:rsid w:val="00086B64"/>
    <w:rsid w:val="00095E65"/>
    <w:rsid w:val="000C54FA"/>
    <w:rsid w:val="000C5EC2"/>
    <w:rsid w:val="000C69BD"/>
    <w:rsid w:val="000C757D"/>
    <w:rsid w:val="000E4BA9"/>
    <w:rsid w:val="000E550A"/>
    <w:rsid w:val="000F2DC9"/>
    <w:rsid w:val="00101AD3"/>
    <w:rsid w:val="001071DD"/>
    <w:rsid w:val="00107723"/>
    <w:rsid w:val="0011510B"/>
    <w:rsid w:val="00115475"/>
    <w:rsid w:val="00115DFF"/>
    <w:rsid w:val="00125AED"/>
    <w:rsid w:val="00126674"/>
    <w:rsid w:val="0013011E"/>
    <w:rsid w:val="00131151"/>
    <w:rsid w:val="00131A23"/>
    <w:rsid w:val="00136547"/>
    <w:rsid w:val="00144797"/>
    <w:rsid w:val="00144E06"/>
    <w:rsid w:val="001476AD"/>
    <w:rsid w:val="00150C70"/>
    <w:rsid w:val="00154EBA"/>
    <w:rsid w:val="001557A7"/>
    <w:rsid w:val="00157EAF"/>
    <w:rsid w:val="00172958"/>
    <w:rsid w:val="0017731C"/>
    <w:rsid w:val="00184D65"/>
    <w:rsid w:val="00196455"/>
    <w:rsid w:val="00197BB0"/>
    <w:rsid w:val="001A4773"/>
    <w:rsid w:val="001C493E"/>
    <w:rsid w:val="001D3B0B"/>
    <w:rsid w:val="001D4394"/>
    <w:rsid w:val="001D725B"/>
    <w:rsid w:val="001E1D7E"/>
    <w:rsid w:val="001F120B"/>
    <w:rsid w:val="002023B1"/>
    <w:rsid w:val="00202A13"/>
    <w:rsid w:val="00206F4C"/>
    <w:rsid w:val="00214553"/>
    <w:rsid w:val="00220DE4"/>
    <w:rsid w:val="0022494D"/>
    <w:rsid w:val="00226BA5"/>
    <w:rsid w:val="00232009"/>
    <w:rsid w:val="00252E0D"/>
    <w:rsid w:val="0025300E"/>
    <w:rsid w:val="00253D54"/>
    <w:rsid w:val="00257221"/>
    <w:rsid w:val="00257313"/>
    <w:rsid w:val="002575F7"/>
    <w:rsid w:val="00270FE7"/>
    <w:rsid w:val="00281917"/>
    <w:rsid w:val="002819F9"/>
    <w:rsid w:val="00284C6D"/>
    <w:rsid w:val="0028778F"/>
    <w:rsid w:val="00294E88"/>
    <w:rsid w:val="00295A0A"/>
    <w:rsid w:val="002D7866"/>
    <w:rsid w:val="00302327"/>
    <w:rsid w:val="00331EFF"/>
    <w:rsid w:val="003351FB"/>
    <w:rsid w:val="0035153D"/>
    <w:rsid w:val="00353F68"/>
    <w:rsid w:val="00370D3E"/>
    <w:rsid w:val="00371DB2"/>
    <w:rsid w:val="00384E32"/>
    <w:rsid w:val="003906B4"/>
    <w:rsid w:val="00393C78"/>
    <w:rsid w:val="003A3F26"/>
    <w:rsid w:val="003A6465"/>
    <w:rsid w:val="003C08BB"/>
    <w:rsid w:val="003C76C6"/>
    <w:rsid w:val="003C7865"/>
    <w:rsid w:val="003D2EDB"/>
    <w:rsid w:val="003D41F3"/>
    <w:rsid w:val="003D4D73"/>
    <w:rsid w:val="003F401F"/>
    <w:rsid w:val="00413842"/>
    <w:rsid w:val="00424BD2"/>
    <w:rsid w:val="00427299"/>
    <w:rsid w:val="00434463"/>
    <w:rsid w:val="00434749"/>
    <w:rsid w:val="00437936"/>
    <w:rsid w:val="00450214"/>
    <w:rsid w:val="00450409"/>
    <w:rsid w:val="00451331"/>
    <w:rsid w:val="00461390"/>
    <w:rsid w:val="00463C82"/>
    <w:rsid w:val="00476C57"/>
    <w:rsid w:val="00482C1E"/>
    <w:rsid w:val="00483238"/>
    <w:rsid w:val="0048335C"/>
    <w:rsid w:val="004B06CB"/>
    <w:rsid w:val="004D21FE"/>
    <w:rsid w:val="004D6A73"/>
    <w:rsid w:val="004E485B"/>
    <w:rsid w:val="004F5E2F"/>
    <w:rsid w:val="00500CDE"/>
    <w:rsid w:val="005028CA"/>
    <w:rsid w:val="00506B69"/>
    <w:rsid w:val="005114D5"/>
    <w:rsid w:val="00521EE8"/>
    <w:rsid w:val="00523234"/>
    <w:rsid w:val="0054131B"/>
    <w:rsid w:val="00554240"/>
    <w:rsid w:val="00571A6D"/>
    <w:rsid w:val="005776D6"/>
    <w:rsid w:val="005846F9"/>
    <w:rsid w:val="0059350D"/>
    <w:rsid w:val="005B0E6B"/>
    <w:rsid w:val="005B2031"/>
    <w:rsid w:val="005B3C8D"/>
    <w:rsid w:val="005C1F4E"/>
    <w:rsid w:val="005C5E74"/>
    <w:rsid w:val="005C7587"/>
    <w:rsid w:val="005D1215"/>
    <w:rsid w:val="005D2C72"/>
    <w:rsid w:val="005D4CFB"/>
    <w:rsid w:val="005E3FB6"/>
    <w:rsid w:val="005F6E99"/>
    <w:rsid w:val="00603560"/>
    <w:rsid w:val="00610EC5"/>
    <w:rsid w:val="006118A2"/>
    <w:rsid w:val="0061640E"/>
    <w:rsid w:val="00624B8E"/>
    <w:rsid w:val="00634795"/>
    <w:rsid w:val="00636F8C"/>
    <w:rsid w:val="006508E3"/>
    <w:rsid w:val="00654021"/>
    <w:rsid w:val="00654D56"/>
    <w:rsid w:val="006553F2"/>
    <w:rsid w:val="00655E4D"/>
    <w:rsid w:val="006607A9"/>
    <w:rsid w:val="0066099A"/>
    <w:rsid w:val="00671E23"/>
    <w:rsid w:val="00682DA3"/>
    <w:rsid w:val="00691C2B"/>
    <w:rsid w:val="006A6CE3"/>
    <w:rsid w:val="006B40A2"/>
    <w:rsid w:val="006B42FC"/>
    <w:rsid w:val="006B6BBA"/>
    <w:rsid w:val="006E4D0D"/>
    <w:rsid w:val="006E6914"/>
    <w:rsid w:val="006F3940"/>
    <w:rsid w:val="00711C50"/>
    <w:rsid w:val="00724D5F"/>
    <w:rsid w:val="0074536C"/>
    <w:rsid w:val="007455D9"/>
    <w:rsid w:val="00751303"/>
    <w:rsid w:val="007820DE"/>
    <w:rsid w:val="00782B9A"/>
    <w:rsid w:val="00783420"/>
    <w:rsid w:val="007915FD"/>
    <w:rsid w:val="0079197D"/>
    <w:rsid w:val="0079421D"/>
    <w:rsid w:val="007A59AC"/>
    <w:rsid w:val="007B21A1"/>
    <w:rsid w:val="007B3C53"/>
    <w:rsid w:val="007B5841"/>
    <w:rsid w:val="007D6780"/>
    <w:rsid w:val="007E2DA5"/>
    <w:rsid w:val="007F353D"/>
    <w:rsid w:val="008046CD"/>
    <w:rsid w:val="00812D5D"/>
    <w:rsid w:val="00824129"/>
    <w:rsid w:val="008331B5"/>
    <w:rsid w:val="008454A4"/>
    <w:rsid w:val="00850543"/>
    <w:rsid w:val="00861761"/>
    <w:rsid w:val="00867D9B"/>
    <w:rsid w:val="008813A5"/>
    <w:rsid w:val="00882997"/>
    <w:rsid w:val="00887B93"/>
    <w:rsid w:val="008A1531"/>
    <w:rsid w:val="008C14B1"/>
    <w:rsid w:val="008D223C"/>
    <w:rsid w:val="008D7E8D"/>
    <w:rsid w:val="008E3070"/>
    <w:rsid w:val="008E36D2"/>
    <w:rsid w:val="00903D4D"/>
    <w:rsid w:val="00904B7D"/>
    <w:rsid w:val="00931B75"/>
    <w:rsid w:val="00942082"/>
    <w:rsid w:val="00957CE7"/>
    <w:rsid w:val="00962CF7"/>
    <w:rsid w:val="00967291"/>
    <w:rsid w:val="00970643"/>
    <w:rsid w:val="00970EA7"/>
    <w:rsid w:val="009715F7"/>
    <w:rsid w:val="00982528"/>
    <w:rsid w:val="00985D10"/>
    <w:rsid w:val="00991721"/>
    <w:rsid w:val="00993167"/>
    <w:rsid w:val="009A5D7F"/>
    <w:rsid w:val="009C45B8"/>
    <w:rsid w:val="009C7B48"/>
    <w:rsid w:val="009D078B"/>
    <w:rsid w:val="009D56FA"/>
    <w:rsid w:val="009D57F4"/>
    <w:rsid w:val="009E2D78"/>
    <w:rsid w:val="00A16487"/>
    <w:rsid w:val="00A22BF9"/>
    <w:rsid w:val="00A33F56"/>
    <w:rsid w:val="00A34A7C"/>
    <w:rsid w:val="00A37A23"/>
    <w:rsid w:val="00A37C52"/>
    <w:rsid w:val="00A47937"/>
    <w:rsid w:val="00A64371"/>
    <w:rsid w:val="00A65E5A"/>
    <w:rsid w:val="00A678F8"/>
    <w:rsid w:val="00A77E6B"/>
    <w:rsid w:val="00A81EBB"/>
    <w:rsid w:val="00A8490C"/>
    <w:rsid w:val="00A90D0B"/>
    <w:rsid w:val="00A93251"/>
    <w:rsid w:val="00AA48B6"/>
    <w:rsid w:val="00B1343E"/>
    <w:rsid w:val="00B2302D"/>
    <w:rsid w:val="00B3635D"/>
    <w:rsid w:val="00B572D7"/>
    <w:rsid w:val="00B77DAF"/>
    <w:rsid w:val="00B920D3"/>
    <w:rsid w:val="00B92E13"/>
    <w:rsid w:val="00B95724"/>
    <w:rsid w:val="00B97352"/>
    <w:rsid w:val="00BA5601"/>
    <w:rsid w:val="00BB13AA"/>
    <w:rsid w:val="00BB75EA"/>
    <w:rsid w:val="00BF1433"/>
    <w:rsid w:val="00BF4A3A"/>
    <w:rsid w:val="00C004D3"/>
    <w:rsid w:val="00C258B8"/>
    <w:rsid w:val="00C31533"/>
    <w:rsid w:val="00C43A02"/>
    <w:rsid w:val="00C6589C"/>
    <w:rsid w:val="00C67B6A"/>
    <w:rsid w:val="00C86635"/>
    <w:rsid w:val="00C874C4"/>
    <w:rsid w:val="00C9266A"/>
    <w:rsid w:val="00C95577"/>
    <w:rsid w:val="00CA4F9D"/>
    <w:rsid w:val="00CA5C13"/>
    <w:rsid w:val="00CA6033"/>
    <w:rsid w:val="00CA7D95"/>
    <w:rsid w:val="00CB6EB9"/>
    <w:rsid w:val="00CC3641"/>
    <w:rsid w:val="00CC4138"/>
    <w:rsid w:val="00CD09D0"/>
    <w:rsid w:val="00CD526E"/>
    <w:rsid w:val="00CE41D7"/>
    <w:rsid w:val="00CF491C"/>
    <w:rsid w:val="00CF5B83"/>
    <w:rsid w:val="00CF6570"/>
    <w:rsid w:val="00D3211D"/>
    <w:rsid w:val="00D52D04"/>
    <w:rsid w:val="00D66907"/>
    <w:rsid w:val="00D7445E"/>
    <w:rsid w:val="00D7695A"/>
    <w:rsid w:val="00D76C23"/>
    <w:rsid w:val="00D76F8F"/>
    <w:rsid w:val="00D7757F"/>
    <w:rsid w:val="00D80A58"/>
    <w:rsid w:val="00D831CB"/>
    <w:rsid w:val="00D8614F"/>
    <w:rsid w:val="00D95664"/>
    <w:rsid w:val="00DC39AE"/>
    <w:rsid w:val="00DD57A6"/>
    <w:rsid w:val="00DE0C22"/>
    <w:rsid w:val="00DE7EF6"/>
    <w:rsid w:val="00DF5BDF"/>
    <w:rsid w:val="00E00DCF"/>
    <w:rsid w:val="00E025FD"/>
    <w:rsid w:val="00E044B9"/>
    <w:rsid w:val="00E40958"/>
    <w:rsid w:val="00E57B77"/>
    <w:rsid w:val="00E600C4"/>
    <w:rsid w:val="00E73DC6"/>
    <w:rsid w:val="00E8331C"/>
    <w:rsid w:val="00E84BB8"/>
    <w:rsid w:val="00E92704"/>
    <w:rsid w:val="00E93998"/>
    <w:rsid w:val="00E96F1F"/>
    <w:rsid w:val="00EA2B7E"/>
    <w:rsid w:val="00EA7913"/>
    <w:rsid w:val="00EB1F94"/>
    <w:rsid w:val="00ED516D"/>
    <w:rsid w:val="00ED59CA"/>
    <w:rsid w:val="00EE24D7"/>
    <w:rsid w:val="00EF1141"/>
    <w:rsid w:val="00EF21A0"/>
    <w:rsid w:val="00F0499A"/>
    <w:rsid w:val="00F127C3"/>
    <w:rsid w:val="00F134AB"/>
    <w:rsid w:val="00F14F54"/>
    <w:rsid w:val="00F21305"/>
    <w:rsid w:val="00F27FB5"/>
    <w:rsid w:val="00F33090"/>
    <w:rsid w:val="00F519E8"/>
    <w:rsid w:val="00F55FDE"/>
    <w:rsid w:val="00F776C1"/>
    <w:rsid w:val="00F821DD"/>
    <w:rsid w:val="00F93A42"/>
    <w:rsid w:val="00FA4607"/>
    <w:rsid w:val="00FA5606"/>
    <w:rsid w:val="00FB572C"/>
    <w:rsid w:val="00FC42AD"/>
    <w:rsid w:val="00FC6FB9"/>
    <w:rsid w:val="00FF0BB1"/>
    <w:rsid w:val="00FF1CA8"/>
    <w:rsid w:val="00FF2D4C"/>
    <w:rsid w:val="039ABA10"/>
    <w:rsid w:val="077E10CD"/>
    <w:rsid w:val="09309E0B"/>
    <w:rsid w:val="0F73A8D7"/>
    <w:rsid w:val="137E9E62"/>
    <w:rsid w:val="13DBB03E"/>
    <w:rsid w:val="16AE2145"/>
    <w:rsid w:val="1891B4F3"/>
    <w:rsid w:val="1D5B2DD7"/>
    <w:rsid w:val="22B11C97"/>
    <w:rsid w:val="2628E9FD"/>
    <w:rsid w:val="2A727826"/>
    <w:rsid w:val="3690599D"/>
    <w:rsid w:val="3877BE4E"/>
    <w:rsid w:val="3E23C8AC"/>
    <w:rsid w:val="44B9C2EC"/>
    <w:rsid w:val="46892A8D"/>
    <w:rsid w:val="4D8A7C91"/>
    <w:rsid w:val="4DCFE51D"/>
    <w:rsid w:val="4E5E7F0D"/>
    <w:rsid w:val="50E822FC"/>
    <w:rsid w:val="7DB5C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67D8D"/>
  <w15:chartTrackingRefBased/>
  <w15:docId w15:val="{C5CCD6E2-534E-43F0-96CD-5AD5C1539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1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1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1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A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3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9566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287055/Library/Group%20Containers/UBF8T346G9.Office/User%20Content.localized/Templates.localized/MasterTemplate_ArticleContent_NEW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051778-281C-418E-8B52-D6FE6397AC05}">
  <ds:schemaRefs>
    <ds:schemaRef ds:uri="http://schemas.microsoft.com/office/2006/metadata/properties"/>
    <ds:schemaRef ds:uri="http://schemas.microsoft.com/office/infopath/2007/PartnerControls"/>
    <ds:schemaRef ds:uri="cc4f7e58-aee3-484e-9ced-6ad849805b22"/>
    <ds:schemaRef ds:uri="67eb9fc1-6eb2-4130-bff0-86e2d7b2fa6c"/>
  </ds:schemaRefs>
</ds:datastoreItem>
</file>

<file path=customXml/itemProps2.xml><?xml version="1.0" encoding="utf-8"?>
<ds:datastoreItem xmlns:ds="http://schemas.openxmlformats.org/officeDocument/2006/customXml" ds:itemID="{BA1A5C80-B65B-4618-AA6F-D7B00793DED2}"/>
</file>

<file path=customXml/itemProps3.xml><?xml version="1.0" encoding="utf-8"?>
<ds:datastoreItem xmlns:ds="http://schemas.openxmlformats.org/officeDocument/2006/customXml" ds:itemID="{96E2E9D1-9D25-4D8B-BBDB-426EA1C538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MasterTemplate_ArticleContent_NEW.dotx</Template>
  <TotalTime>1</TotalTime>
  <Pages>1</Pages>
  <Words>1231</Words>
  <Characters>7022</Characters>
  <Application>Microsoft Office Word</Application>
  <DocSecurity>4</DocSecurity>
  <Lines>58</Lines>
  <Paragraphs>16</Paragraphs>
  <ScaleCrop>false</ScaleCrop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King(UST,US)</dc:creator>
  <cp:keywords/>
  <dc:description/>
  <cp:lastModifiedBy>Michael Stephenson(UST,US)</cp:lastModifiedBy>
  <cp:revision>249</cp:revision>
  <dcterms:created xsi:type="dcterms:W3CDTF">2025-01-17T17:57:00Z</dcterms:created>
  <dcterms:modified xsi:type="dcterms:W3CDTF">2025-01-22T20:06:00Z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